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DA49" w14:textId="4B5CB5AA" w:rsidR="003A2F9D" w:rsidRPr="00765620" w:rsidRDefault="004747EF" w:rsidP="00716C6E">
      <w:pPr>
        <w:pStyle w:val="HPELHbulletparagraph"/>
      </w:pPr>
      <w:r>
        <w:fldChar w:fldCharType="begin"/>
      </w:r>
      <w:r>
        <w:instrText xml:space="preserve"> CREATEDATE  \@ "d MMMM yyyy"  \* MERGEFORMAT </w:instrText>
      </w:r>
      <w:r>
        <w:fldChar w:fldCharType="separate"/>
      </w:r>
      <w:r w:rsidR="003B3508">
        <w:t>17</w:t>
      </w:r>
      <w:r w:rsidR="003B3508">
        <w:t>.</w:t>
      </w:r>
      <w:r w:rsidR="003B3508">
        <w:t xml:space="preserve"> April 2023</w:t>
      </w:r>
      <w:r>
        <w:fldChar w:fldCharType="end"/>
      </w:r>
    </w:p>
    <w:p w14:paraId="13300281" w14:textId="77777777" w:rsidR="003A2F9D" w:rsidRPr="00765620" w:rsidRDefault="003A2F9D" w:rsidP="003A2F9D">
      <w:pPr>
        <w:rPr>
          <w:noProof/>
        </w:rPr>
      </w:pPr>
    </w:p>
    <w:p w14:paraId="33DCDC7D" w14:textId="5B84506C" w:rsidR="003A2F9D" w:rsidRDefault="003B3508" w:rsidP="003A2F9D">
      <w:pPr>
        <w:rPr>
          <w:noProof/>
          <w:lang w:val="de-DE"/>
        </w:rPr>
      </w:pPr>
      <w:r w:rsidRPr="003B3508">
        <w:rPr>
          <w:noProof/>
          <w:lang w:val="de-DE"/>
        </w:rPr>
        <w:t>Duale Hochschule Baden-Wür</w:t>
      </w:r>
      <w:r>
        <w:rPr>
          <w:noProof/>
          <w:lang w:val="de-DE"/>
        </w:rPr>
        <w:t>ttemberg Mannheim</w:t>
      </w:r>
    </w:p>
    <w:p w14:paraId="7E0E18B2" w14:textId="67908F68" w:rsidR="003B3508" w:rsidRPr="003B3508" w:rsidRDefault="003B3508" w:rsidP="003A2F9D">
      <w:pPr>
        <w:rPr>
          <w:noProof/>
          <w:lang w:val="de-DE"/>
        </w:rPr>
      </w:pPr>
      <w:r>
        <w:rPr>
          <w:noProof/>
          <w:lang w:val="de-DE"/>
        </w:rPr>
        <w:t>Sekretariat des Dekanats Informatik</w:t>
      </w:r>
    </w:p>
    <w:p w14:paraId="118ABA07" w14:textId="43F514AE" w:rsidR="003A2F9D" w:rsidRPr="003B3508" w:rsidRDefault="003B3508" w:rsidP="003A2F9D">
      <w:pPr>
        <w:rPr>
          <w:noProof/>
          <w:lang w:val="de-DE"/>
        </w:rPr>
      </w:pPr>
      <w:r w:rsidRPr="003B3508">
        <w:rPr>
          <w:noProof/>
          <w:lang w:val="de-DE"/>
        </w:rPr>
        <w:t>Frau Tanja Breitwieser</w:t>
      </w:r>
    </w:p>
    <w:p w14:paraId="120F5611" w14:textId="4301702F" w:rsidR="003A2F9D" w:rsidRPr="003B3508" w:rsidRDefault="003B3508" w:rsidP="003A2F9D">
      <w:pPr>
        <w:rPr>
          <w:noProof/>
          <w:lang w:val="de-DE"/>
        </w:rPr>
      </w:pPr>
      <w:r w:rsidRPr="003B3508">
        <w:rPr>
          <w:noProof/>
          <w:lang w:val="de-DE"/>
        </w:rPr>
        <w:t>Coblitzallee 1-9</w:t>
      </w:r>
    </w:p>
    <w:p w14:paraId="71659481" w14:textId="5A8B2396" w:rsidR="003A2F9D" w:rsidRPr="003B3508" w:rsidRDefault="003B3508" w:rsidP="003A2F9D">
      <w:pPr>
        <w:rPr>
          <w:noProof/>
          <w:lang w:val="de-DE"/>
        </w:rPr>
      </w:pPr>
      <w:r w:rsidRPr="003B3508">
        <w:rPr>
          <w:noProof/>
          <w:lang w:val="de-DE"/>
        </w:rPr>
        <w:t>68163</w:t>
      </w:r>
      <w:r w:rsidRPr="003B3508">
        <w:rPr>
          <w:noProof/>
          <w:lang w:val="de-DE"/>
        </w:rPr>
        <w:t xml:space="preserve"> Mannheim</w:t>
      </w:r>
    </w:p>
    <w:p w14:paraId="60FEF9E5" w14:textId="3EB20ADB" w:rsidR="003A2F9D" w:rsidRDefault="003A2F9D" w:rsidP="00DA0910">
      <w:pPr>
        <w:rPr>
          <w:noProof/>
          <w:lang w:val="de-DE"/>
        </w:rPr>
      </w:pPr>
    </w:p>
    <w:p w14:paraId="4F575411" w14:textId="77777777" w:rsidR="003B3508" w:rsidRPr="003B3508" w:rsidRDefault="003B3508" w:rsidP="00DA0910">
      <w:pPr>
        <w:rPr>
          <w:noProof/>
          <w:lang w:val="de-DE"/>
        </w:rPr>
      </w:pPr>
    </w:p>
    <w:p w14:paraId="30C5A8B9" w14:textId="77777777" w:rsidR="003A2F9D" w:rsidRPr="003B3508" w:rsidRDefault="003A2F9D" w:rsidP="00DA0910">
      <w:pPr>
        <w:rPr>
          <w:noProof/>
          <w:lang w:val="de-DE"/>
        </w:rPr>
      </w:pPr>
    </w:p>
    <w:p w14:paraId="29E69594" w14:textId="10C109F9" w:rsidR="00DA0910" w:rsidRPr="003B3508" w:rsidRDefault="003B3508" w:rsidP="00DA0910">
      <w:pPr>
        <w:rPr>
          <w:noProof/>
          <w:lang w:val="de-DE"/>
        </w:rPr>
      </w:pPr>
      <w:r w:rsidRPr="003B3508">
        <w:rPr>
          <w:noProof/>
          <w:lang w:val="de-DE"/>
        </w:rPr>
        <w:t>Liebe Frau Breitwieser</w:t>
      </w:r>
      <w:r w:rsidR="00DA0910" w:rsidRPr="003B3508">
        <w:rPr>
          <w:noProof/>
          <w:lang w:val="de-DE"/>
        </w:rPr>
        <w:t>,</w:t>
      </w:r>
    </w:p>
    <w:p w14:paraId="0E05167A" w14:textId="77777777" w:rsidR="00DA0910" w:rsidRPr="003B3508" w:rsidRDefault="00DA0910" w:rsidP="00DA0910">
      <w:pPr>
        <w:rPr>
          <w:noProof/>
          <w:lang w:val="de-DE"/>
        </w:rPr>
      </w:pPr>
    </w:p>
    <w:p w14:paraId="3AA9A9EF" w14:textId="77777777" w:rsidR="003B3508" w:rsidRDefault="003B3508" w:rsidP="00DA0910">
      <w:pPr>
        <w:rPr>
          <w:noProof/>
          <w:lang w:val="de-DE"/>
        </w:rPr>
      </w:pPr>
      <w:r w:rsidRPr="003B3508">
        <w:rPr>
          <w:noProof/>
          <w:lang w:val="de-DE"/>
        </w:rPr>
        <w:t>anbei übersende ich I</w:t>
      </w:r>
      <w:r>
        <w:rPr>
          <w:noProof/>
          <w:lang w:val="de-DE"/>
        </w:rPr>
        <w:t xml:space="preserve">hnen meine Studienarbeit in Papierform zur Archivierung. </w:t>
      </w:r>
    </w:p>
    <w:p w14:paraId="1D35DC7E" w14:textId="77777777" w:rsidR="003B3508" w:rsidRDefault="003B3508" w:rsidP="00DA0910">
      <w:pPr>
        <w:rPr>
          <w:noProof/>
          <w:lang w:val="de-DE"/>
        </w:rPr>
      </w:pPr>
    </w:p>
    <w:p w14:paraId="61F5B0ED" w14:textId="36588FB6" w:rsidR="00DA0910" w:rsidRDefault="003B3508" w:rsidP="00DA0910">
      <w:pPr>
        <w:rPr>
          <w:noProof/>
          <w:lang w:val="de-DE"/>
        </w:rPr>
      </w:pPr>
      <w:r>
        <w:rPr>
          <w:noProof/>
          <w:lang w:val="de-DE"/>
        </w:rPr>
        <w:t>Die Ausfertigung für den wissenschaftlichen Betreuer, Herrn Professor Reinhold Hübl, habe ich ihm bereits per E-Mail übermittelt.</w:t>
      </w:r>
    </w:p>
    <w:p w14:paraId="7E8E0CF5" w14:textId="2A941D06" w:rsidR="003B3508" w:rsidRDefault="003B3508" w:rsidP="00DA0910">
      <w:pPr>
        <w:rPr>
          <w:noProof/>
          <w:lang w:val="de-DE"/>
        </w:rPr>
      </w:pPr>
    </w:p>
    <w:p w14:paraId="259BE2C6" w14:textId="24B1FEAF" w:rsidR="003B3508" w:rsidRDefault="003B3508" w:rsidP="00DA0910">
      <w:pPr>
        <w:rPr>
          <w:noProof/>
          <w:lang w:val="de-DE"/>
        </w:rPr>
      </w:pPr>
      <w:r>
        <w:rPr>
          <w:noProof/>
          <w:lang w:val="de-DE"/>
        </w:rPr>
        <w:t>Außerdem habe ich der Sendung einen USB-Stick beigelegt, der Herrn Professor Bayreuther gehört. Es handelt sich um ein Arbeitsmittel des Labors „Digitale Forensik“, das wir zur Bearbeitung der Prüfungsleistung bis heute benötigten. Ich bitte Sie, es an ihn weiterzugeben.</w:t>
      </w:r>
    </w:p>
    <w:p w14:paraId="10A33296" w14:textId="5FD86A79" w:rsidR="003B3508" w:rsidRDefault="003B3508" w:rsidP="00DA0910">
      <w:pPr>
        <w:rPr>
          <w:noProof/>
          <w:lang w:val="de-DE"/>
        </w:rPr>
      </w:pPr>
    </w:p>
    <w:p w14:paraId="0C7996D3" w14:textId="465850E5" w:rsidR="003B3508" w:rsidRDefault="003B3508" w:rsidP="00DA0910">
      <w:pPr>
        <w:rPr>
          <w:noProof/>
          <w:lang w:val="de-DE"/>
        </w:rPr>
      </w:pPr>
      <w:r>
        <w:rPr>
          <w:noProof/>
          <w:lang w:val="de-DE"/>
        </w:rPr>
        <w:t>Herzlichen Dank!</w:t>
      </w:r>
    </w:p>
    <w:p w14:paraId="4524297F" w14:textId="1758D1D8" w:rsidR="003B3508" w:rsidRDefault="003B3508" w:rsidP="00DA0910">
      <w:pPr>
        <w:rPr>
          <w:noProof/>
          <w:lang w:val="de-DE"/>
        </w:rPr>
      </w:pPr>
    </w:p>
    <w:p w14:paraId="457703BD" w14:textId="100DA687" w:rsidR="003B3508" w:rsidRDefault="003B3508" w:rsidP="00DA0910">
      <w:pPr>
        <w:rPr>
          <w:noProof/>
          <w:lang w:val="de-DE"/>
        </w:rPr>
      </w:pPr>
      <w:r>
        <w:rPr>
          <w:noProof/>
          <w:lang w:val="de-DE"/>
        </w:rPr>
        <w:t>Viele Grüße</w:t>
      </w:r>
    </w:p>
    <w:p w14:paraId="4A78530B" w14:textId="1F325006" w:rsidR="00DA0910" w:rsidRDefault="00DA0910" w:rsidP="00DA0910">
      <w:pPr>
        <w:rPr>
          <w:noProof/>
          <w:lang w:val="de-DE"/>
        </w:rPr>
      </w:pPr>
    </w:p>
    <w:p w14:paraId="6834C454" w14:textId="77777777" w:rsidR="003B3508" w:rsidRPr="003B3508" w:rsidRDefault="003B3508" w:rsidP="00DA0910">
      <w:pPr>
        <w:rPr>
          <w:noProof/>
          <w:lang w:val="de-DE"/>
        </w:rPr>
      </w:pPr>
    </w:p>
    <w:p w14:paraId="0516AABC" w14:textId="77777777" w:rsidR="00DA0910" w:rsidRPr="003B3508" w:rsidRDefault="00DA0910" w:rsidP="00DA0910">
      <w:pPr>
        <w:rPr>
          <w:noProof/>
          <w:lang w:val="de-DE"/>
        </w:rPr>
      </w:pPr>
    </w:p>
    <w:p w14:paraId="51A0AAB0" w14:textId="77777777" w:rsidR="00DA0910" w:rsidRPr="003B3508" w:rsidRDefault="00DA0910" w:rsidP="00DA0910">
      <w:pPr>
        <w:rPr>
          <w:noProof/>
          <w:lang w:val="de-DE"/>
        </w:rPr>
      </w:pPr>
    </w:p>
    <w:p w14:paraId="1BC10B37" w14:textId="77777777" w:rsidR="00DA0910" w:rsidRPr="00E03F0F" w:rsidRDefault="00A94634" w:rsidP="00DA0910">
      <w:pPr>
        <w:rPr>
          <w:noProof/>
        </w:rPr>
      </w:pPr>
      <w:r>
        <w:rPr>
          <w:noProof/>
        </w:rPr>
        <w:t>Roman Wetenkamp</w:t>
      </w:r>
    </w:p>
    <w:p w14:paraId="57D7F853" w14:textId="77777777" w:rsidR="009F5E82" w:rsidRDefault="00A94634" w:rsidP="00DA0910">
      <w:pPr>
        <w:rPr>
          <w:noProof/>
        </w:rPr>
      </w:pPr>
      <w:r>
        <w:rPr>
          <w:noProof/>
        </w:rPr>
        <w:t>Corporate Student</w:t>
      </w:r>
    </w:p>
    <w:sectPr w:rsidR="009F5E82" w:rsidSect="00F77A5E">
      <w:headerReference w:type="default" r:id="rId7"/>
      <w:footerReference w:type="default" r:id="rId8"/>
      <w:headerReference w:type="first" r:id="rId9"/>
      <w:footerReference w:type="first" r:id="rId10"/>
      <w:pgSz w:w="11909" w:h="16834" w:code="9"/>
      <w:pgMar w:top="3240" w:right="1411" w:bottom="1944" w:left="5184" w:header="734" w:footer="7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3CA20" w14:textId="77777777" w:rsidR="00094B65" w:rsidRDefault="00094B65" w:rsidP="00FF15C6">
      <w:pPr>
        <w:spacing w:line="240" w:lineRule="auto"/>
      </w:pPr>
      <w:r>
        <w:separator/>
      </w:r>
    </w:p>
  </w:endnote>
  <w:endnote w:type="continuationSeparator" w:id="0">
    <w:p w14:paraId="374D5D87" w14:textId="77777777" w:rsidR="00094B65" w:rsidRDefault="00094B65" w:rsidP="00FF1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P Simplified Light">
    <w:panose1 w:val="020B0406020204020204"/>
    <w:charset w:val="00"/>
    <w:family w:val="swiss"/>
    <w:pitch w:val="variable"/>
    <w:sig w:usb0="A00000A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P Simplified">
    <w:panose1 w:val="020B0606020204020204"/>
    <w:charset w:val="00"/>
    <w:family w:val="swiss"/>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C8D94" w14:textId="77777777" w:rsidR="008843F7" w:rsidRPr="00972F41" w:rsidRDefault="008843F7" w:rsidP="004073FB">
    <w:pPr>
      <w:pStyle w:val="Footer"/>
    </w:pPr>
    <w:r w:rsidRPr="00972F41">
      <w:t xml:space="preserve">Page </w:t>
    </w:r>
    <w:r w:rsidRPr="00972F41">
      <w:fldChar w:fldCharType="begin"/>
    </w:r>
    <w:r w:rsidRPr="00972F41">
      <w:instrText xml:space="preserve"> PAGE </w:instrText>
    </w:r>
    <w:r w:rsidRPr="00972F41">
      <w:fldChar w:fldCharType="separate"/>
    </w:r>
    <w:r w:rsidR="009F5E82">
      <w:rPr>
        <w:noProof/>
      </w:rPr>
      <w:t>2</w:t>
    </w:r>
    <w:r w:rsidRPr="00972F41">
      <w:fldChar w:fldCharType="end"/>
    </w:r>
    <w:r w:rsidRPr="00972F41">
      <w:t xml:space="preserve"> of </w:t>
    </w:r>
    <w:fldSimple w:instr=" NUMPAGES ">
      <w:r w:rsidR="00716C6E">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BB97D" w14:textId="77777777" w:rsidR="00DA0910" w:rsidRDefault="00DA0910" w:rsidP="00DA0910">
    <w:pPr>
      <w:pStyle w:val="HPElegalfooterpage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EF6D" w14:textId="77777777" w:rsidR="00094B65" w:rsidRDefault="00094B65" w:rsidP="00FF15C6">
      <w:pPr>
        <w:spacing w:line="240" w:lineRule="auto"/>
      </w:pPr>
      <w:r>
        <w:separator/>
      </w:r>
    </w:p>
  </w:footnote>
  <w:footnote w:type="continuationSeparator" w:id="0">
    <w:p w14:paraId="4BB065E4" w14:textId="77777777" w:rsidR="00094B65" w:rsidRDefault="00094B65" w:rsidP="00FF1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13B9" w14:textId="77777777" w:rsidR="001807EE" w:rsidRPr="00BE5545" w:rsidRDefault="001807EE" w:rsidP="001807EE">
    <w:pPr>
      <w:pStyle w:val="Header"/>
    </w:pPr>
    <w:r w:rsidRPr="00BE5545">
      <w:rPr>
        <w:noProof/>
      </w:rPr>
      <w:drawing>
        <wp:anchor distT="0" distB="0" distL="114300" distR="114300" simplePos="0" relativeHeight="251664384" behindDoc="1" locked="0" layoutInCell="1" allowOverlap="1" wp14:anchorId="6BD65488" wp14:editId="1875E84F">
          <wp:simplePos x="0" y="0"/>
          <wp:positionH relativeFrom="page">
            <wp:posOffset>457200</wp:posOffset>
          </wp:positionH>
          <wp:positionV relativeFrom="page">
            <wp:posOffset>457200</wp:posOffset>
          </wp:positionV>
          <wp:extent cx="1599912" cy="667512"/>
          <wp:effectExtent l="0" t="0" r="635" b="0"/>
          <wp:wrapNone/>
          <wp:docPr id="6" name="HP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_pri_grn_pos_rgb.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9912" cy="66751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E5DDEC2" wp14:editId="7237C44A">
          <wp:simplePos x="0" y="0"/>
          <wp:positionH relativeFrom="page">
            <wp:posOffset>457200</wp:posOffset>
          </wp:positionH>
          <wp:positionV relativeFrom="page">
            <wp:posOffset>457200</wp:posOffset>
          </wp:positionV>
          <wp:extent cx="1600200" cy="667512"/>
          <wp:effectExtent l="0" t="0" r="0" b="0"/>
          <wp:wrapNone/>
          <wp:docPr id="8" name="HP Logo - Black" descr="C:\MYDATA\WPData\No Filter Creative\HPE letterhead 070615\HP Logo BW.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P Logo - Black" descr="C:\MYDATA\WPData\No Filter Creative\HPE letterhead 070615\HP Logo BW.png"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0200" cy="6675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5545">
      <w:rPr>
        <w:b/>
        <w:noProof/>
      </w:rPr>
      <mc:AlternateContent>
        <mc:Choice Requires="wps">
          <w:drawing>
            <wp:anchor distT="0" distB="0" distL="114300" distR="114300" simplePos="0" relativeHeight="251660288" behindDoc="0" locked="0" layoutInCell="1" allowOverlap="1" wp14:anchorId="607248FC" wp14:editId="1B66E05D">
              <wp:simplePos x="0" y="0"/>
              <wp:positionH relativeFrom="page">
                <wp:posOffset>459214</wp:posOffset>
              </wp:positionH>
              <wp:positionV relativeFrom="page">
                <wp:posOffset>3429000</wp:posOffset>
              </wp:positionV>
              <wp:extent cx="1600200" cy="6949440"/>
              <wp:effectExtent l="0" t="0" r="0" b="3810"/>
              <wp:wrapNone/>
              <wp:docPr id="2" name="Personal Informa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949440"/>
                      </a:xfrm>
                      <a:prstGeom prst="rect">
                        <a:avLst/>
                      </a:prstGeom>
                      <a:noFill/>
                      <a:ln w="15875">
                        <a:noFill/>
                      </a:ln>
                    </wps:spPr>
                    <wps:style>
                      <a:lnRef idx="0">
                        <a:scrgbClr r="0" g="0" b="0"/>
                      </a:lnRef>
                      <a:fillRef idx="1002">
                        <a:schemeClr val="lt2"/>
                      </a:fillRef>
                      <a:effectRef idx="0">
                        <a:scrgbClr r="0" g="0" b="0"/>
                      </a:effectRef>
                      <a:fontRef idx="major"/>
                    </wps:style>
                    <wps:txbx>
                      <w:txbxContent>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tblGrid>
                          <w:tr w:rsidR="001807EE" w14:paraId="31816E25" w14:textId="77777777" w:rsidTr="00312D49">
                            <w:trPr>
                              <w:cantSplit/>
                              <w:trHeight w:hRule="exact" w:val="7200"/>
                            </w:trPr>
                            <w:tc>
                              <w:tcPr>
                                <w:tcW w:w="4320" w:type="dxa"/>
                              </w:tcPr>
                              <w:p w14:paraId="1FA282DB" w14:textId="77777777" w:rsidR="001807EE" w:rsidRPr="00765620" w:rsidRDefault="00A94634" w:rsidP="00DA0910">
                                <w:pPr>
                                  <w:pStyle w:val="HPEsenderinfobold"/>
                                </w:pPr>
                                <w:r>
                                  <w:t>Roman Wetenkamp</w:t>
                                </w:r>
                              </w:p>
                              <w:p w14:paraId="3882BDD6" w14:textId="77777777" w:rsidR="00A94634" w:rsidRDefault="00A94634" w:rsidP="00DA0910">
                                <w:pPr>
                                  <w:pStyle w:val="HPEsenderinfo"/>
                                </w:pPr>
                                <w:r>
                                  <w:t>Corporate Student</w:t>
                                </w:r>
                              </w:p>
                              <w:p w14:paraId="0AB99004" w14:textId="77777777" w:rsidR="00A94634" w:rsidRDefault="00A94634" w:rsidP="00DA0910">
                                <w:pPr>
                                  <w:pStyle w:val="HPEsenderinfo"/>
                                </w:pPr>
                              </w:p>
                              <w:p w14:paraId="0BD691B1" w14:textId="77777777" w:rsidR="00A94634" w:rsidRDefault="00A94634" w:rsidP="00DA0910">
                                <w:pPr>
                                  <w:pStyle w:val="HPEsenderinfo"/>
                                </w:pPr>
                                <w:r>
                                  <w:t>roman.wetenkamp@hpe.com</w:t>
                                </w:r>
                              </w:p>
                              <w:p w14:paraId="419FFB88" w14:textId="77777777" w:rsidR="001807EE" w:rsidRPr="00DA0910" w:rsidRDefault="00A94634" w:rsidP="00DA0910">
                                <w:pPr>
                                  <w:pStyle w:val="HPEsenderinfo"/>
                                </w:pPr>
                                <w:r>
                                  <w:t>+49 7031 3064167 Office</w:t>
                                </w:r>
                              </w:p>
                            </w:tc>
                          </w:tr>
                          <w:tr w:rsidR="001807EE" w:rsidRPr="003B3508" w14:paraId="26C92C77" w14:textId="77777777" w:rsidTr="009F5E82">
                            <w:trPr>
                              <w:cantSplit/>
                              <w:trHeight w:hRule="exact" w:val="3514"/>
                            </w:trPr>
                            <w:tc>
                              <w:tcPr>
                                <w:tcW w:w="4320" w:type="dxa"/>
                                <w:vAlign w:val="bottom"/>
                              </w:tcPr>
                              <w:p w14:paraId="4D6B3DD5" w14:textId="77777777" w:rsidR="00A94634" w:rsidRPr="003B3508" w:rsidRDefault="00A94634" w:rsidP="00A87B0B">
                                <w:pPr>
                                  <w:pStyle w:val="HPEsenderaddress"/>
                                  <w:rPr>
                                    <w:lang w:val="de-DE"/>
                                  </w:rPr>
                                </w:pPr>
                                <w:r w:rsidRPr="003B3508">
                                  <w:rPr>
                                    <w:lang w:val="de-DE"/>
                                  </w:rPr>
                                  <w:t>Herrenberger Straße 140</w:t>
                                </w:r>
                              </w:p>
                              <w:p w14:paraId="262FFDA8" w14:textId="77777777" w:rsidR="001807EE" w:rsidRPr="003B3508" w:rsidRDefault="00A94634" w:rsidP="00A87B0B">
                                <w:pPr>
                                  <w:pStyle w:val="HPEsenderaddress"/>
                                  <w:rPr>
                                    <w:lang w:val="de-DE"/>
                                  </w:rPr>
                                </w:pPr>
                                <w:r w:rsidRPr="003B3508">
                                  <w:rPr>
                                    <w:lang w:val="de-DE"/>
                                  </w:rPr>
                                  <w:t>71034 Böblingen</w:t>
                                </w:r>
                              </w:p>
                              <w:p w14:paraId="1A22D161" w14:textId="77777777" w:rsidR="001807EE" w:rsidRPr="003B3508" w:rsidRDefault="001807EE" w:rsidP="00920730">
                                <w:pPr>
                                  <w:pStyle w:val="Header"/>
                                  <w:rPr>
                                    <w:lang w:val="de-DE"/>
                                  </w:rPr>
                                </w:pPr>
                              </w:p>
                              <w:bookmarkStart w:id="0" w:name="mywebsitep2"/>
                              <w:p w14:paraId="44C72452" w14:textId="77777777" w:rsidR="001807EE" w:rsidRPr="003B3508" w:rsidRDefault="001807EE" w:rsidP="00920730">
                                <w:pPr>
                                  <w:pStyle w:val="hpecomurl"/>
                                  <w:rPr>
                                    <w:lang w:val="de-DE"/>
                                  </w:rPr>
                                </w:pPr>
                                <w:r>
                                  <w:fldChar w:fldCharType="begin"/>
                                </w:r>
                                <w:r w:rsidRPr="003B3508">
                                  <w:rPr>
                                    <w:lang w:val="de-DE"/>
                                  </w:rPr>
                                  <w:instrText xml:space="preserve"> HYPERLINK "http://www.hpe.com" </w:instrText>
                                </w:r>
                                <w:r>
                                  <w:fldChar w:fldCharType="separate"/>
                                </w:r>
                                <w:r w:rsidRPr="003B3508">
                                  <w:rPr>
                                    <w:rStyle w:val="Hyperlink"/>
                                    <w:lang w:val="de-DE"/>
                                  </w:rPr>
                                  <w:t>hpe.com</w:t>
                                </w:r>
                                <w:r>
                                  <w:rPr>
                                    <w:rStyle w:val="Hyperlink"/>
                                  </w:rPr>
                                  <w:fldChar w:fldCharType="end"/>
                                </w:r>
                                <w:bookmarkEnd w:id="0"/>
                              </w:p>
                            </w:tc>
                          </w:tr>
                        </w:tbl>
                        <w:p w14:paraId="0EBBA06F" w14:textId="77777777" w:rsidR="001807EE" w:rsidRPr="003B3508" w:rsidRDefault="001807EE" w:rsidP="001807EE">
                          <w:pPr>
                            <w:pStyle w:val="Header"/>
                            <w:rPr>
                              <w:lang w:val="de-D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07248FC" id="Personal Information" o:spid="_x0000_s1026" style="position:absolute;margin-left:36.15pt;margin-top:270pt;width:126pt;height:547.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" filled="f" stroked="f" strokeweight="1.25pt">
              <v:textbox inset="0,0,0,0">
                <w:txbxContent>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tblGrid>
                    <w:tr w:rsidR="001807EE" w14:paraId="31816E25" w14:textId="77777777" w:rsidTr="00312D49">
                      <w:trPr>
                        <w:cantSplit/>
                        <w:trHeight w:hRule="exact" w:val="7200"/>
                      </w:trPr>
                      <w:tc>
                        <w:tcPr>
                          <w:tcW w:w="4320" w:type="dxa"/>
                        </w:tcPr>
                        <w:p w14:paraId="1FA282DB" w14:textId="77777777" w:rsidR="001807EE" w:rsidRPr="00765620" w:rsidRDefault="00A94634" w:rsidP="00DA0910">
                          <w:pPr>
                            <w:pStyle w:val="HPEsenderinfobold"/>
                          </w:pPr>
                          <w:r>
                            <w:t>Roman Wetenkamp</w:t>
                          </w:r>
                        </w:p>
                        <w:p w14:paraId="3882BDD6" w14:textId="77777777" w:rsidR="00A94634" w:rsidRDefault="00A94634" w:rsidP="00DA0910">
                          <w:pPr>
                            <w:pStyle w:val="HPEsenderinfo"/>
                          </w:pPr>
                          <w:r>
                            <w:t>Corporate Student</w:t>
                          </w:r>
                        </w:p>
                        <w:p w14:paraId="0AB99004" w14:textId="77777777" w:rsidR="00A94634" w:rsidRDefault="00A94634" w:rsidP="00DA0910">
                          <w:pPr>
                            <w:pStyle w:val="HPEsenderinfo"/>
                          </w:pPr>
                        </w:p>
                        <w:p w14:paraId="0BD691B1" w14:textId="77777777" w:rsidR="00A94634" w:rsidRDefault="00A94634" w:rsidP="00DA0910">
                          <w:pPr>
                            <w:pStyle w:val="HPEsenderinfo"/>
                          </w:pPr>
                          <w:r>
                            <w:t>roman.wetenkamp@hpe.com</w:t>
                          </w:r>
                        </w:p>
                        <w:p w14:paraId="419FFB88" w14:textId="77777777" w:rsidR="001807EE" w:rsidRPr="00DA0910" w:rsidRDefault="00A94634" w:rsidP="00DA0910">
                          <w:pPr>
                            <w:pStyle w:val="HPEsenderinfo"/>
                          </w:pPr>
                          <w:r>
                            <w:t>+49 7031 3064167 Office</w:t>
                          </w:r>
                        </w:p>
                      </w:tc>
                    </w:tr>
                    <w:tr w:rsidR="001807EE" w:rsidRPr="003B3508" w14:paraId="26C92C77" w14:textId="77777777" w:rsidTr="009F5E82">
                      <w:trPr>
                        <w:cantSplit/>
                        <w:trHeight w:hRule="exact" w:val="3514"/>
                      </w:trPr>
                      <w:tc>
                        <w:tcPr>
                          <w:tcW w:w="4320" w:type="dxa"/>
                          <w:vAlign w:val="bottom"/>
                        </w:tcPr>
                        <w:p w14:paraId="4D6B3DD5" w14:textId="77777777" w:rsidR="00A94634" w:rsidRPr="003B3508" w:rsidRDefault="00A94634" w:rsidP="00A87B0B">
                          <w:pPr>
                            <w:pStyle w:val="HPEsenderaddress"/>
                            <w:rPr>
                              <w:lang w:val="de-DE"/>
                            </w:rPr>
                          </w:pPr>
                          <w:r w:rsidRPr="003B3508">
                            <w:rPr>
                              <w:lang w:val="de-DE"/>
                            </w:rPr>
                            <w:t>Herrenberger Straße 140</w:t>
                          </w:r>
                        </w:p>
                        <w:p w14:paraId="262FFDA8" w14:textId="77777777" w:rsidR="001807EE" w:rsidRPr="003B3508" w:rsidRDefault="00A94634" w:rsidP="00A87B0B">
                          <w:pPr>
                            <w:pStyle w:val="HPEsenderaddress"/>
                            <w:rPr>
                              <w:lang w:val="de-DE"/>
                            </w:rPr>
                          </w:pPr>
                          <w:r w:rsidRPr="003B3508">
                            <w:rPr>
                              <w:lang w:val="de-DE"/>
                            </w:rPr>
                            <w:t>71034 Böblingen</w:t>
                          </w:r>
                        </w:p>
                        <w:p w14:paraId="1A22D161" w14:textId="77777777" w:rsidR="001807EE" w:rsidRPr="003B3508" w:rsidRDefault="001807EE" w:rsidP="00920730">
                          <w:pPr>
                            <w:pStyle w:val="Header"/>
                            <w:rPr>
                              <w:lang w:val="de-DE"/>
                            </w:rPr>
                          </w:pPr>
                        </w:p>
                        <w:bookmarkStart w:id="1" w:name="mywebsitep2"/>
                        <w:p w14:paraId="44C72452" w14:textId="77777777" w:rsidR="001807EE" w:rsidRPr="003B3508" w:rsidRDefault="001807EE" w:rsidP="00920730">
                          <w:pPr>
                            <w:pStyle w:val="hpecomurl"/>
                            <w:rPr>
                              <w:lang w:val="de-DE"/>
                            </w:rPr>
                          </w:pPr>
                          <w:r>
                            <w:fldChar w:fldCharType="begin"/>
                          </w:r>
                          <w:r w:rsidRPr="003B3508">
                            <w:rPr>
                              <w:lang w:val="de-DE"/>
                            </w:rPr>
                            <w:instrText xml:space="preserve"> HYPERLINK "http://www.hpe.com" </w:instrText>
                          </w:r>
                          <w:r>
                            <w:fldChar w:fldCharType="separate"/>
                          </w:r>
                          <w:r w:rsidRPr="003B3508">
                            <w:rPr>
                              <w:rStyle w:val="Hyperlink"/>
                              <w:lang w:val="de-DE"/>
                            </w:rPr>
                            <w:t>hpe.com</w:t>
                          </w:r>
                          <w:r>
                            <w:rPr>
                              <w:rStyle w:val="Hyperlink"/>
                            </w:rPr>
                            <w:fldChar w:fldCharType="end"/>
                          </w:r>
                          <w:bookmarkEnd w:id="1"/>
                        </w:p>
                      </w:tc>
                    </w:tr>
                  </w:tbl>
                  <w:p w14:paraId="0EBBA06F" w14:textId="77777777" w:rsidR="001807EE" w:rsidRPr="003B3508" w:rsidRDefault="001807EE" w:rsidP="001807EE">
                    <w:pPr>
                      <w:pStyle w:val="Header"/>
                      <w:rPr>
                        <w:lang w:val="de-DE"/>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F1AF" w14:textId="77777777" w:rsidR="00DA0910" w:rsidRPr="00BE5545" w:rsidRDefault="009A634A" w:rsidP="00DA0910">
    <w:pPr>
      <w:pStyle w:val="Header"/>
    </w:pPr>
    <w:r w:rsidRPr="00BE5545">
      <w:rPr>
        <w:noProof/>
      </w:rPr>
      <w:drawing>
        <wp:anchor distT="0" distB="0" distL="114300" distR="114300" simplePos="0" relativeHeight="251658240" behindDoc="1" locked="0" layoutInCell="1" allowOverlap="1" wp14:anchorId="54BA0A14" wp14:editId="0021873F">
          <wp:simplePos x="0" y="0"/>
          <wp:positionH relativeFrom="page">
            <wp:posOffset>457200</wp:posOffset>
          </wp:positionH>
          <wp:positionV relativeFrom="page">
            <wp:posOffset>457200</wp:posOffset>
          </wp:positionV>
          <wp:extent cx="1599912" cy="667512"/>
          <wp:effectExtent l="0" t="0" r="635" b="0"/>
          <wp:wrapNone/>
          <wp:docPr id="5" name="HP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_pri_grn_pos_rgb.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9912" cy="66751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1" locked="0" layoutInCell="1" allowOverlap="1" wp14:anchorId="214E3788" wp14:editId="50B5265C">
          <wp:simplePos x="0" y="0"/>
          <wp:positionH relativeFrom="page">
            <wp:posOffset>457200</wp:posOffset>
          </wp:positionH>
          <wp:positionV relativeFrom="page">
            <wp:posOffset>457200</wp:posOffset>
          </wp:positionV>
          <wp:extent cx="1600200" cy="667512"/>
          <wp:effectExtent l="0" t="0" r="0" b="0"/>
          <wp:wrapNone/>
          <wp:docPr id="1" name="HP Logo - Black" descr="C:\MYDATA\WPData\No Filter Creative\HPE letterhead 070615\HP Logo BW.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 Logo - Black" descr="C:\MYDATA\WPData\No Filter Creative\HPE letterhead 070615\HP Logo BW.png"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0200" cy="6675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910" w:rsidRPr="00BE5545">
      <w:rPr>
        <w:b/>
        <w:noProof/>
      </w:rPr>
      <mc:AlternateContent>
        <mc:Choice Requires="wps">
          <w:drawing>
            <wp:anchor distT="0" distB="0" distL="114300" distR="114300" simplePos="0" relativeHeight="251652096" behindDoc="0" locked="0" layoutInCell="1" allowOverlap="1" wp14:anchorId="508D8A5C" wp14:editId="6101DDB0">
              <wp:simplePos x="0" y="0"/>
              <wp:positionH relativeFrom="page">
                <wp:posOffset>466090</wp:posOffset>
              </wp:positionH>
              <wp:positionV relativeFrom="page">
                <wp:posOffset>3429000</wp:posOffset>
              </wp:positionV>
              <wp:extent cx="1600200" cy="6949440"/>
              <wp:effectExtent l="0" t="0" r="0" b="3810"/>
              <wp:wrapNone/>
              <wp:docPr id="4" name="Personal Informa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949440"/>
                      </a:xfrm>
                      <a:prstGeom prst="rect">
                        <a:avLst/>
                      </a:prstGeom>
                      <a:noFill/>
                      <a:ln w="15875">
                        <a:noFill/>
                      </a:ln>
                    </wps:spPr>
                    <wps:style>
                      <a:lnRef idx="0">
                        <a:scrgbClr r="0" g="0" b="0"/>
                      </a:lnRef>
                      <a:fillRef idx="1002">
                        <a:schemeClr val="lt2"/>
                      </a:fillRef>
                      <a:effectRef idx="0">
                        <a:scrgbClr r="0" g="0" b="0"/>
                      </a:effectRef>
                      <a:fontRef idx="major"/>
                    </wps:style>
                    <wps:txbx>
                      <w:txbxContent>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tblGrid>
                          <w:tr w:rsidR="00DA0910" w14:paraId="416DD8CE" w14:textId="77777777" w:rsidTr="00312D49">
                            <w:trPr>
                              <w:cantSplit/>
                              <w:trHeight w:hRule="exact" w:val="7200"/>
                            </w:trPr>
                            <w:tc>
                              <w:tcPr>
                                <w:tcW w:w="4320" w:type="dxa"/>
                              </w:tcPr>
                              <w:p w14:paraId="45D96B88" w14:textId="77777777" w:rsidR="00DA0910" w:rsidRPr="00765620" w:rsidRDefault="00A94634" w:rsidP="00DA0910">
                                <w:pPr>
                                  <w:pStyle w:val="HPEsenderinfobold"/>
                                </w:pPr>
                                <w:r>
                                  <w:t>Roman Wetenkamp</w:t>
                                </w:r>
                              </w:p>
                              <w:p w14:paraId="40FF2629" w14:textId="77777777" w:rsidR="00A94634" w:rsidRDefault="00A94634" w:rsidP="00DA0910">
                                <w:pPr>
                                  <w:pStyle w:val="HPEsenderinfo"/>
                                </w:pPr>
                                <w:r>
                                  <w:t>Corporate Student</w:t>
                                </w:r>
                              </w:p>
                              <w:p w14:paraId="1767C000" w14:textId="77777777" w:rsidR="00A94634" w:rsidRDefault="00A94634" w:rsidP="00DA0910">
                                <w:pPr>
                                  <w:pStyle w:val="HPEsenderinfo"/>
                                </w:pPr>
                              </w:p>
                              <w:p w14:paraId="023D6FF5" w14:textId="77777777" w:rsidR="00A94634" w:rsidRDefault="00A94634" w:rsidP="00DA0910">
                                <w:pPr>
                                  <w:pStyle w:val="HPEsenderinfo"/>
                                </w:pPr>
                                <w:r>
                                  <w:t>roman.wetenkamp@hpe.com</w:t>
                                </w:r>
                              </w:p>
                              <w:p w14:paraId="09FCC713" w14:textId="77777777" w:rsidR="00DA0910" w:rsidRPr="00DA0910" w:rsidRDefault="00A94634" w:rsidP="00DA0910">
                                <w:pPr>
                                  <w:pStyle w:val="HPEsenderinfo"/>
                                </w:pPr>
                                <w:r>
                                  <w:t>+49 7031 3064167 Office</w:t>
                                </w:r>
                              </w:p>
                            </w:tc>
                          </w:tr>
                          <w:tr w:rsidR="00DA0910" w:rsidRPr="003B3508" w14:paraId="1F8E1A64" w14:textId="77777777" w:rsidTr="009F5E82">
                            <w:trPr>
                              <w:cantSplit/>
                              <w:trHeight w:hRule="exact" w:val="3514"/>
                            </w:trPr>
                            <w:tc>
                              <w:tcPr>
                                <w:tcW w:w="4320" w:type="dxa"/>
                                <w:vAlign w:val="bottom"/>
                              </w:tcPr>
                              <w:p w14:paraId="2E232A73" w14:textId="77777777" w:rsidR="00A94634" w:rsidRPr="003B3508" w:rsidRDefault="00A94634" w:rsidP="00A87B0B">
                                <w:pPr>
                                  <w:pStyle w:val="HPEsenderaddress"/>
                                  <w:rPr>
                                    <w:lang w:val="de-DE"/>
                                  </w:rPr>
                                </w:pPr>
                                <w:r w:rsidRPr="003B3508">
                                  <w:rPr>
                                    <w:lang w:val="de-DE"/>
                                  </w:rPr>
                                  <w:t>Herrenberger Straße 140</w:t>
                                </w:r>
                              </w:p>
                              <w:p w14:paraId="16203D3F" w14:textId="77777777" w:rsidR="00DA0910" w:rsidRPr="003B3508" w:rsidRDefault="00A94634" w:rsidP="00A87B0B">
                                <w:pPr>
                                  <w:pStyle w:val="HPEsenderaddress"/>
                                  <w:rPr>
                                    <w:lang w:val="de-DE"/>
                                  </w:rPr>
                                </w:pPr>
                                <w:r w:rsidRPr="003B3508">
                                  <w:rPr>
                                    <w:lang w:val="de-DE"/>
                                  </w:rPr>
                                  <w:t>71034 Böblingen</w:t>
                                </w:r>
                              </w:p>
                              <w:p w14:paraId="6DDA4797" w14:textId="77777777" w:rsidR="00DA0910" w:rsidRPr="003B3508" w:rsidRDefault="00DA0910" w:rsidP="00920730">
                                <w:pPr>
                                  <w:pStyle w:val="Header"/>
                                  <w:rPr>
                                    <w:lang w:val="de-DE"/>
                                  </w:rPr>
                                </w:pPr>
                              </w:p>
                              <w:bookmarkStart w:id="2" w:name="mywebsite"/>
                              <w:p w14:paraId="69F9646A" w14:textId="77777777" w:rsidR="00DA0910" w:rsidRPr="003B3508" w:rsidRDefault="00DA0910" w:rsidP="00920730">
                                <w:pPr>
                                  <w:pStyle w:val="hpecomurl"/>
                                  <w:rPr>
                                    <w:lang w:val="de-DE"/>
                                  </w:rPr>
                                </w:pPr>
                                <w:r>
                                  <w:fldChar w:fldCharType="begin"/>
                                </w:r>
                                <w:r w:rsidRPr="003B3508">
                                  <w:rPr>
                                    <w:lang w:val="de-DE"/>
                                  </w:rPr>
                                  <w:instrText xml:space="preserve"> HYPERLINK "http://www.hpe.com" </w:instrText>
                                </w:r>
                                <w:r>
                                  <w:fldChar w:fldCharType="separate"/>
                                </w:r>
                                <w:r w:rsidRPr="003B3508">
                                  <w:rPr>
                                    <w:rStyle w:val="Hyperlink"/>
                                    <w:lang w:val="de-DE"/>
                                  </w:rPr>
                                  <w:t>hpe.com</w:t>
                                </w:r>
                                <w:r>
                                  <w:rPr>
                                    <w:rStyle w:val="Hyperlink"/>
                                  </w:rPr>
                                  <w:fldChar w:fldCharType="end"/>
                                </w:r>
                                <w:bookmarkEnd w:id="2"/>
                              </w:p>
                            </w:tc>
                          </w:tr>
                        </w:tbl>
                        <w:p w14:paraId="299726AD" w14:textId="77777777" w:rsidR="00DA0910" w:rsidRPr="003B3508" w:rsidRDefault="00DA0910" w:rsidP="00DA0910">
                          <w:pPr>
                            <w:pStyle w:val="Header"/>
                            <w:rPr>
                              <w:lang w:val="de-D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08D8A5C" id="_x0000_s1027" style="position:absolute;margin-left:36.7pt;margin-top:270pt;width:126pt;height:547.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" filled="f" stroked="f" strokeweight="1.25pt">
              <v:textbox inset="0,0,0,0">
                <w:txbxContent>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tblGrid>
                    <w:tr w:rsidR="00DA0910" w14:paraId="416DD8CE" w14:textId="77777777" w:rsidTr="00312D49">
                      <w:trPr>
                        <w:cantSplit/>
                        <w:trHeight w:hRule="exact" w:val="7200"/>
                      </w:trPr>
                      <w:tc>
                        <w:tcPr>
                          <w:tcW w:w="4320" w:type="dxa"/>
                        </w:tcPr>
                        <w:p w14:paraId="45D96B88" w14:textId="77777777" w:rsidR="00DA0910" w:rsidRPr="00765620" w:rsidRDefault="00A94634" w:rsidP="00DA0910">
                          <w:pPr>
                            <w:pStyle w:val="HPEsenderinfobold"/>
                          </w:pPr>
                          <w:r>
                            <w:t>Roman Wetenkamp</w:t>
                          </w:r>
                        </w:p>
                        <w:p w14:paraId="40FF2629" w14:textId="77777777" w:rsidR="00A94634" w:rsidRDefault="00A94634" w:rsidP="00DA0910">
                          <w:pPr>
                            <w:pStyle w:val="HPEsenderinfo"/>
                          </w:pPr>
                          <w:r>
                            <w:t>Corporate Student</w:t>
                          </w:r>
                        </w:p>
                        <w:p w14:paraId="1767C000" w14:textId="77777777" w:rsidR="00A94634" w:rsidRDefault="00A94634" w:rsidP="00DA0910">
                          <w:pPr>
                            <w:pStyle w:val="HPEsenderinfo"/>
                          </w:pPr>
                        </w:p>
                        <w:p w14:paraId="023D6FF5" w14:textId="77777777" w:rsidR="00A94634" w:rsidRDefault="00A94634" w:rsidP="00DA0910">
                          <w:pPr>
                            <w:pStyle w:val="HPEsenderinfo"/>
                          </w:pPr>
                          <w:r>
                            <w:t>roman.wetenkamp@hpe.com</w:t>
                          </w:r>
                        </w:p>
                        <w:p w14:paraId="09FCC713" w14:textId="77777777" w:rsidR="00DA0910" w:rsidRPr="00DA0910" w:rsidRDefault="00A94634" w:rsidP="00DA0910">
                          <w:pPr>
                            <w:pStyle w:val="HPEsenderinfo"/>
                          </w:pPr>
                          <w:r>
                            <w:t>+49 7031 3064167 Office</w:t>
                          </w:r>
                        </w:p>
                      </w:tc>
                    </w:tr>
                    <w:tr w:rsidR="00DA0910" w:rsidRPr="003B3508" w14:paraId="1F8E1A64" w14:textId="77777777" w:rsidTr="009F5E82">
                      <w:trPr>
                        <w:cantSplit/>
                        <w:trHeight w:hRule="exact" w:val="3514"/>
                      </w:trPr>
                      <w:tc>
                        <w:tcPr>
                          <w:tcW w:w="4320" w:type="dxa"/>
                          <w:vAlign w:val="bottom"/>
                        </w:tcPr>
                        <w:p w14:paraId="2E232A73" w14:textId="77777777" w:rsidR="00A94634" w:rsidRPr="003B3508" w:rsidRDefault="00A94634" w:rsidP="00A87B0B">
                          <w:pPr>
                            <w:pStyle w:val="HPEsenderaddress"/>
                            <w:rPr>
                              <w:lang w:val="de-DE"/>
                            </w:rPr>
                          </w:pPr>
                          <w:r w:rsidRPr="003B3508">
                            <w:rPr>
                              <w:lang w:val="de-DE"/>
                            </w:rPr>
                            <w:t>Herrenberger Straße 140</w:t>
                          </w:r>
                        </w:p>
                        <w:p w14:paraId="16203D3F" w14:textId="77777777" w:rsidR="00DA0910" w:rsidRPr="003B3508" w:rsidRDefault="00A94634" w:rsidP="00A87B0B">
                          <w:pPr>
                            <w:pStyle w:val="HPEsenderaddress"/>
                            <w:rPr>
                              <w:lang w:val="de-DE"/>
                            </w:rPr>
                          </w:pPr>
                          <w:r w:rsidRPr="003B3508">
                            <w:rPr>
                              <w:lang w:val="de-DE"/>
                            </w:rPr>
                            <w:t>71034 Böblingen</w:t>
                          </w:r>
                        </w:p>
                        <w:p w14:paraId="6DDA4797" w14:textId="77777777" w:rsidR="00DA0910" w:rsidRPr="003B3508" w:rsidRDefault="00DA0910" w:rsidP="00920730">
                          <w:pPr>
                            <w:pStyle w:val="Header"/>
                            <w:rPr>
                              <w:lang w:val="de-DE"/>
                            </w:rPr>
                          </w:pPr>
                        </w:p>
                        <w:bookmarkStart w:id="3" w:name="mywebsite"/>
                        <w:p w14:paraId="69F9646A" w14:textId="77777777" w:rsidR="00DA0910" w:rsidRPr="003B3508" w:rsidRDefault="00DA0910" w:rsidP="00920730">
                          <w:pPr>
                            <w:pStyle w:val="hpecomurl"/>
                            <w:rPr>
                              <w:lang w:val="de-DE"/>
                            </w:rPr>
                          </w:pPr>
                          <w:r>
                            <w:fldChar w:fldCharType="begin"/>
                          </w:r>
                          <w:r w:rsidRPr="003B3508">
                            <w:rPr>
                              <w:lang w:val="de-DE"/>
                            </w:rPr>
                            <w:instrText xml:space="preserve"> HYPERLINK "http://www.hpe.com" </w:instrText>
                          </w:r>
                          <w:r>
                            <w:fldChar w:fldCharType="separate"/>
                          </w:r>
                          <w:r w:rsidRPr="003B3508">
                            <w:rPr>
                              <w:rStyle w:val="Hyperlink"/>
                              <w:lang w:val="de-DE"/>
                            </w:rPr>
                            <w:t>hpe.com</w:t>
                          </w:r>
                          <w:r>
                            <w:rPr>
                              <w:rStyle w:val="Hyperlink"/>
                            </w:rPr>
                            <w:fldChar w:fldCharType="end"/>
                          </w:r>
                          <w:bookmarkEnd w:id="3"/>
                        </w:p>
                      </w:tc>
                    </w:tr>
                  </w:tbl>
                  <w:p w14:paraId="299726AD" w14:textId="77777777" w:rsidR="00DA0910" w:rsidRPr="003B3508" w:rsidRDefault="00DA0910" w:rsidP="00DA0910">
                    <w:pPr>
                      <w:pStyle w:val="Header"/>
                      <w:rPr>
                        <w:lang w:val="de-DE"/>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DBCBB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9167AB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57C491F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BF72229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A04943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713445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FE0C91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1B24B8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0FC0D3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9008B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C8443F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313D7B"/>
    <w:multiLevelType w:val="multilevel"/>
    <w:tmpl w:val="051073C0"/>
    <w:styleLink w:val="HPBullets"/>
    <w:lvl w:ilvl="0">
      <w:start w:val="1"/>
      <w:numFmt w:val="bullet"/>
      <w:lvlText w:val=""/>
      <w:lvlJc w:val="left"/>
      <w:pPr>
        <w:tabs>
          <w:tab w:val="num" w:pos="200"/>
        </w:tabs>
        <w:ind w:left="200" w:hanging="200"/>
      </w:pPr>
      <w:rPr>
        <w:rFonts w:ascii="Symbol" w:hAnsi="Symbol" w:hint="default"/>
      </w:rPr>
    </w:lvl>
    <w:lvl w:ilvl="1">
      <w:start w:val="1"/>
      <w:numFmt w:val="bullet"/>
      <w:lvlText w:val="–"/>
      <w:lvlJc w:val="left"/>
      <w:pPr>
        <w:tabs>
          <w:tab w:val="num" w:pos="400"/>
        </w:tabs>
        <w:ind w:left="400" w:hanging="200"/>
      </w:pPr>
      <w:rPr>
        <w:rFonts w:ascii="HP Simplified Light" w:hAnsi="HP Simplified Light" w:hint="default"/>
      </w:rPr>
    </w:lvl>
    <w:lvl w:ilvl="2">
      <w:start w:val="1"/>
      <w:numFmt w:val="bullet"/>
      <w:lvlText w:val=""/>
      <w:lvlJc w:val="left"/>
      <w:pPr>
        <w:tabs>
          <w:tab w:val="num" w:pos="600"/>
        </w:tabs>
        <w:ind w:left="600" w:hanging="200"/>
      </w:pPr>
      <w:rPr>
        <w:rFonts w:ascii="Symbol" w:hAnsi="Symbol" w:hint="default"/>
        <w:sz w:val="16"/>
        <w:szCs w:val="16"/>
      </w:rPr>
    </w:lvl>
    <w:lvl w:ilvl="3">
      <w:start w:val="1"/>
      <w:numFmt w:val="bullet"/>
      <w:lvlText w:val="–"/>
      <w:lvlJc w:val="left"/>
      <w:pPr>
        <w:tabs>
          <w:tab w:val="num" w:pos="800"/>
        </w:tabs>
        <w:ind w:left="800" w:hanging="200"/>
      </w:pPr>
      <w:rPr>
        <w:rFonts w:ascii="HP Simplified Light" w:hAnsi="HP Simplified Light" w:hint="default"/>
        <w:sz w:val="16"/>
      </w:rPr>
    </w:lvl>
    <w:lvl w:ilvl="4">
      <w:start w:val="1"/>
      <w:numFmt w:val="bullet"/>
      <w:lvlText w:val=""/>
      <w:lvlJc w:val="left"/>
      <w:pPr>
        <w:tabs>
          <w:tab w:val="num" w:pos="1000"/>
        </w:tabs>
        <w:ind w:left="1000" w:hanging="200"/>
      </w:pPr>
      <w:rPr>
        <w:rFonts w:ascii="Symbol" w:hAnsi="Symbol" w:hint="default"/>
        <w:sz w:val="16"/>
      </w:rPr>
    </w:lvl>
    <w:lvl w:ilvl="5">
      <w:start w:val="1"/>
      <w:numFmt w:val="bullet"/>
      <w:lvlText w:val="–"/>
      <w:lvlJc w:val="left"/>
      <w:pPr>
        <w:tabs>
          <w:tab w:val="num" w:pos="1200"/>
        </w:tabs>
        <w:ind w:left="1200" w:hanging="200"/>
      </w:pPr>
      <w:rPr>
        <w:rFonts w:ascii="HP Simplified Light" w:hAnsi="HP Simplified Light" w:hint="default"/>
        <w:sz w:val="16"/>
      </w:rPr>
    </w:lvl>
    <w:lvl w:ilvl="6">
      <w:start w:val="1"/>
      <w:numFmt w:val="bullet"/>
      <w:lvlText w:val=""/>
      <w:lvlJc w:val="left"/>
      <w:pPr>
        <w:tabs>
          <w:tab w:val="num" w:pos="1400"/>
        </w:tabs>
        <w:ind w:left="1400" w:hanging="200"/>
      </w:pPr>
      <w:rPr>
        <w:rFonts w:ascii="Symbol" w:hAnsi="Symbol" w:hint="default"/>
        <w:sz w:val="16"/>
      </w:rPr>
    </w:lvl>
    <w:lvl w:ilvl="7">
      <w:start w:val="1"/>
      <w:numFmt w:val="bullet"/>
      <w:lvlText w:val="–"/>
      <w:lvlJc w:val="left"/>
      <w:pPr>
        <w:tabs>
          <w:tab w:val="num" w:pos="1600"/>
        </w:tabs>
        <w:ind w:left="1600" w:hanging="200"/>
      </w:pPr>
      <w:rPr>
        <w:rFonts w:ascii="HP Simplified Light" w:hAnsi="HP Simplified Light" w:hint="default"/>
        <w:sz w:val="16"/>
      </w:rPr>
    </w:lvl>
    <w:lvl w:ilvl="8">
      <w:start w:val="1"/>
      <w:numFmt w:val="bullet"/>
      <w:lvlText w:val=""/>
      <w:lvlJc w:val="left"/>
      <w:pPr>
        <w:tabs>
          <w:tab w:val="num" w:pos="1800"/>
        </w:tabs>
        <w:ind w:left="1800" w:hanging="200"/>
      </w:pPr>
      <w:rPr>
        <w:rFonts w:ascii="Symbol" w:hAnsi="Symbol" w:hint="default"/>
        <w:sz w:val="16"/>
      </w:rPr>
    </w:lvl>
  </w:abstractNum>
  <w:abstractNum w:abstractNumId="12" w15:restartNumberingAfterBreak="0">
    <w:nsid w:val="22106524"/>
    <w:multiLevelType w:val="hybridMultilevel"/>
    <w:tmpl w:val="B044C162"/>
    <w:lvl w:ilvl="0" w:tplc="C044A23C">
      <w:start w:val="1"/>
      <w:numFmt w:val="decimal"/>
      <w:pStyle w:val="FootnoteNumbered"/>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B4072"/>
    <w:multiLevelType w:val="multilevel"/>
    <w:tmpl w:val="A6C45CCA"/>
    <w:styleLink w:val="HPELHbulletlist"/>
    <w:lvl w:ilvl="0">
      <w:start w:val="1"/>
      <w:numFmt w:val="bullet"/>
      <w:lvlText w:val="–"/>
      <w:lvlJc w:val="left"/>
      <w:pPr>
        <w:ind w:left="130" w:hanging="130"/>
      </w:pPr>
      <w:rPr>
        <w:rFonts w:ascii="Arial" w:hAnsi="Aria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BB87CC5"/>
    <w:multiLevelType w:val="hybridMultilevel"/>
    <w:tmpl w:val="63529922"/>
    <w:lvl w:ilvl="0" w:tplc="C5DC1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D10B3F"/>
    <w:multiLevelType w:val="hybridMultilevel"/>
    <w:tmpl w:val="27FC71A6"/>
    <w:lvl w:ilvl="0" w:tplc="0E92778E">
      <w:start w:val="1"/>
      <w:numFmt w:val="bullet"/>
      <w:lvlText w:val="-"/>
      <w:lvlJc w:val="left"/>
      <w:pPr>
        <w:ind w:left="360" w:hanging="360"/>
      </w:pPr>
      <w:rPr>
        <w:rFonts w:ascii="Arial" w:eastAsiaTheme="minorHAnsi" w:hAnsi="Arial" w:hint="default"/>
      </w:rPr>
    </w:lvl>
    <w:lvl w:ilvl="1" w:tplc="04090003" w:tentative="1">
      <w:start w:val="1"/>
      <w:numFmt w:val="bullet"/>
      <w:lvlText w:val="o"/>
      <w:lvlJc w:val="left"/>
      <w:pPr>
        <w:ind w:left="5490" w:hanging="360"/>
      </w:pPr>
      <w:rPr>
        <w:rFonts w:ascii="Courier New" w:hAnsi="Courier New" w:cs="Courier New" w:hint="default"/>
      </w:rPr>
    </w:lvl>
    <w:lvl w:ilvl="2" w:tplc="04090005" w:tentative="1">
      <w:start w:val="1"/>
      <w:numFmt w:val="bullet"/>
      <w:lvlText w:val=""/>
      <w:lvlJc w:val="left"/>
      <w:pPr>
        <w:ind w:left="6210" w:hanging="360"/>
      </w:pPr>
      <w:rPr>
        <w:rFonts w:ascii="Wingdings" w:hAnsi="Wingdings" w:hint="default"/>
      </w:rPr>
    </w:lvl>
    <w:lvl w:ilvl="3" w:tplc="04090001" w:tentative="1">
      <w:start w:val="1"/>
      <w:numFmt w:val="bullet"/>
      <w:lvlText w:val=""/>
      <w:lvlJc w:val="left"/>
      <w:pPr>
        <w:ind w:left="6930" w:hanging="360"/>
      </w:pPr>
      <w:rPr>
        <w:rFonts w:ascii="Symbol" w:hAnsi="Symbol" w:hint="default"/>
      </w:rPr>
    </w:lvl>
    <w:lvl w:ilvl="4" w:tplc="04090003" w:tentative="1">
      <w:start w:val="1"/>
      <w:numFmt w:val="bullet"/>
      <w:lvlText w:val="o"/>
      <w:lvlJc w:val="left"/>
      <w:pPr>
        <w:ind w:left="7650" w:hanging="360"/>
      </w:pPr>
      <w:rPr>
        <w:rFonts w:ascii="Courier New" w:hAnsi="Courier New" w:cs="Courier New" w:hint="default"/>
      </w:rPr>
    </w:lvl>
    <w:lvl w:ilvl="5" w:tplc="04090005" w:tentative="1">
      <w:start w:val="1"/>
      <w:numFmt w:val="bullet"/>
      <w:lvlText w:val=""/>
      <w:lvlJc w:val="left"/>
      <w:pPr>
        <w:ind w:left="8370" w:hanging="360"/>
      </w:pPr>
      <w:rPr>
        <w:rFonts w:ascii="Wingdings" w:hAnsi="Wingdings" w:hint="default"/>
      </w:rPr>
    </w:lvl>
    <w:lvl w:ilvl="6" w:tplc="04090001" w:tentative="1">
      <w:start w:val="1"/>
      <w:numFmt w:val="bullet"/>
      <w:lvlText w:val=""/>
      <w:lvlJc w:val="left"/>
      <w:pPr>
        <w:ind w:left="9090" w:hanging="360"/>
      </w:pPr>
      <w:rPr>
        <w:rFonts w:ascii="Symbol" w:hAnsi="Symbol" w:hint="default"/>
      </w:rPr>
    </w:lvl>
    <w:lvl w:ilvl="7" w:tplc="04090003" w:tentative="1">
      <w:start w:val="1"/>
      <w:numFmt w:val="bullet"/>
      <w:lvlText w:val="o"/>
      <w:lvlJc w:val="left"/>
      <w:pPr>
        <w:ind w:left="9810" w:hanging="360"/>
      </w:pPr>
      <w:rPr>
        <w:rFonts w:ascii="Courier New" w:hAnsi="Courier New" w:cs="Courier New" w:hint="default"/>
      </w:rPr>
    </w:lvl>
    <w:lvl w:ilvl="8" w:tplc="04090005" w:tentative="1">
      <w:start w:val="1"/>
      <w:numFmt w:val="bullet"/>
      <w:lvlText w:val=""/>
      <w:lvlJc w:val="left"/>
      <w:pPr>
        <w:ind w:left="10530" w:hanging="360"/>
      </w:pPr>
      <w:rPr>
        <w:rFonts w:ascii="Wingdings" w:hAnsi="Wingdings" w:hint="default"/>
      </w:rPr>
    </w:lvl>
  </w:abstractNum>
  <w:abstractNum w:abstractNumId="16" w15:restartNumberingAfterBreak="0">
    <w:nsid w:val="4E3B70AF"/>
    <w:multiLevelType w:val="multilevel"/>
    <w:tmpl w:val="051073C0"/>
    <w:numStyleLink w:val="HPBullets"/>
  </w:abstractNum>
  <w:abstractNum w:abstractNumId="17" w15:restartNumberingAfterBreak="0">
    <w:nsid w:val="5F1044A7"/>
    <w:multiLevelType w:val="multilevel"/>
    <w:tmpl w:val="0409001D"/>
    <w:styleLink w:val="bodybullet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B2164E6"/>
    <w:multiLevelType w:val="multilevel"/>
    <w:tmpl w:val="A6C45CCA"/>
    <w:numStyleLink w:val="HPELHbulletlist"/>
  </w:abstractNum>
  <w:abstractNum w:abstractNumId="19" w15:restartNumberingAfterBreak="0">
    <w:nsid w:val="7E183A3D"/>
    <w:multiLevelType w:val="hybridMultilevel"/>
    <w:tmpl w:val="CE843770"/>
    <w:lvl w:ilvl="0" w:tplc="303CD3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908632">
    <w:abstractNumId w:val="10"/>
  </w:num>
  <w:num w:numId="2" w16cid:durableId="2064063641">
    <w:abstractNumId w:val="8"/>
  </w:num>
  <w:num w:numId="3" w16cid:durableId="1818061879">
    <w:abstractNumId w:val="7"/>
  </w:num>
  <w:num w:numId="4" w16cid:durableId="313801772">
    <w:abstractNumId w:val="6"/>
  </w:num>
  <w:num w:numId="5" w16cid:durableId="931089162">
    <w:abstractNumId w:val="5"/>
  </w:num>
  <w:num w:numId="6" w16cid:durableId="956177240">
    <w:abstractNumId w:val="9"/>
  </w:num>
  <w:num w:numId="7" w16cid:durableId="1677882277">
    <w:abstractNumId w:val="4"/>
  </w:num>
  <w:num w:numId="8" w16cid:durableId="1038627772">
    <w:abstractNumId w:val="3"/>
  </w:num>
  <w:num w:numId="9" w16cid:durableId="2007786124">
    <w:abstractNumId w:val="2"/>
  </w:num>
  <w:num w:numId="10" w16cid:durableId="1638488783">
    <w:abstractNumId w:val="1"/>
  </w:num>
  <w:num w:numId="11" w16cid:durableId="1595476234">
    <w:abstractNumId w:val="0"/>
  </w:num>
  <w:num w:numId="12" w16cid:durableId="558513715">
    <w:abstractNumId w:val="14"/>
  </w:num>
  <w:num w:numId="13" w16cid:durableId="1881165367">
    <w:abstractNumId w:val="19"/>
  </w:num>
  <w:num w:numId="14" w16cid:durableId="175465626">
    <w:abstractNumId w:val="19"/>
  </w:num>
  <w:num w:numId="15" w16cid:durableId="702444883">
    <w:abstractNumId w:val="11"/>
  </w:num>
  <w:num w:numId="16" w16cid:durableId="85467262">
    <w:abstractNumId w:val="16"/>
  </w:num>
  <w:num w:numId="17" w16cid:durableId="7760984">
    <w:abstractNumId w:val="16"/>
  </w:num>
  <w:num w:numId="18" w16cid:durableId="891429140">
    <w:abstractNumId w:val="12"/>
  </w:num>
  <w:num w:numId="19" w16cid:durableId="855775726">
    <w:abstractNumId w:val="11"/>
  </w:num>
  <w:num w:numId="20" w16cid:durableId="156314201">
    <w:abstractNumId w:val="11"/>
  </w:num>
  <w:num w:numId="21" w16cid:durableId="220219151">
    <w:abstractNumId w:val="11"/>
  </w:num>
  <w:num w:numId="22" w16cid:durableId="2029525041">
    <w:abstractNumId w:val="13"/>
  </w:num>
  <w:num w:numId="23" w16cid:durableId="718407732">
    <w:abstractNumId w:val="18"/>
  </w:num>
  <w:num w:numId="24" w16cid:durableId="1929655888">
    <w:abstractNumId w:val="15"/>
  </w:num>
  <w:num w:numId="25" w16cid:durableId="1426683300">
    <w:abstractNumId w:val="13"/>
  </w:num>
  <w:num w:numId="26" w16cid:durableId="750391043">
    <w:abstractNumId w:val="18"/>
  </w:num>
  <w:num w:numId="27" w16cid:durableId="1993827041">
    <w:abstractNumId w:val="17"/>
  </w:num>
  <w:num w:numId="28" w16cid:durableId="604113684">
    <w:abstractNumId w:val="13"/>
  </w:num>
  <w:num w:numId="29" w16cid:durableId="14253478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08"/>
    <w:rsid w:val="00010979"/>
    <w:rsid w:val="00023850"/>
    <w:rsid w:val="00030372"/>
    <w:rsid w:val="00030E89"/>
    <w:rsid w:val="0004584F"/>
    <w:rsid w:val="00046011"/>
    <w:rsid w:val="0005026D"/>
    <w:rsid w:val="00053945"/>
    <w:rsid w:val="000622DB"/>
    <w:rsid w:val="000802B6"/>
    <w:rsid w:val="00080568"/>
    <w:rsid w:val="00080C9B"/>
    <w:rsid w:val="00082416"/>
    <w:rsid w:val="00082735"/>
    <w:rsid w:val="00083B39"/>
    <w:rsid w:val="0009295A"/>
    <w:rsid w:val="00094B65"/>
    <w:rsid w:val="000A085C"/>
    <w:rsid w:val="000A39DE"/>
    <w:rsid w:val="000A4FCF"/>
    <w:rsid w:val="000A7369"/>
    <w:rsid w:val="000B7940"/>
    <w:rsid w:val="000D581C"/>
    <w:rsid w:val="000D6C99"/>
    <w:rsid w:val="000D6E74"/>
    <w:rsid w:val="000E044A"/>
    <w:rsid w:val="000F22D4"/>
    <w:rsid w:val="000F2F78"/>
    <w:rsid w:val="00101607"/>
    <w:rsid w:val="0010538D"/>
    <w:rsid w:val="00107301"/>
    <w:rsid w:val="00111DAD"/>
    <w:rsid w:val="00122B60"/>
    <w:rsid w:val="0012567F"/>
    <w:rsid w:val="00134AA7"/>
    <w:rsid w:val="00140C88"/>
    <w:rsid w:val="00147033"/>
    <w:rsid w:val="001543BE"/>
    <w:rsid w:val="00157825"/>
    <w:rsid w:val="001658E7"/>
    <w:rsid w:val="00166C67"/>
    <w:rsid w:val="00170386"/>
    <w:rsid w:val="001807EE"/>
    <w:rsid w:val="00180D22"/>
    <w:rsid w:val="00187255"/>
    <w:rsid w:val="00190459"/>
    <w:rsid w:val="00191798"/>
    <w:rsid w:val="00195DD7"/>
    <w:rsid w:val="0019761E"/>
    <w:rsid w:val="001A10C6"/>
    <w:rsid w:val="001A3D38"/>
    <w:rsid w:val="001B0900"/>
    <w:rsid w:val="001C00C3"/>
    <w:rsid w:val="001C15F4"/>
    <w:rsid w:val="001C4FF4"/>
    <w:rsid w:val="001D7715"/>
    <w:rsid w:val="001E28FE"/>
    <w:rsid w:val="001F3E97"/>
    <w:rsid w:val="001F4823"/>
    <w:rsid w:val="00200F3A"/>
    <w:rsid w:val="00204932"/>
    <w:rsid w:val="0021339B"/>
    <w:rsid w:val="00213C15"/>
    <w:rsid w:val="0021422A"/>
    <w:rsid w:val="00217085"/>
    <w:rsid w:val="00217823"/>
    <w:rsid w:val="00227FF7"/>
    <w:rsid w:val="00231659"/>
    <w:rsid w:val="00246405"/>
    <w:rsid w:val="00251FFA"/>
    <w:rsid w:val="00254372"/>
    <w:rsid w:val="002545CB"/>
    <w:rsid w:val="0027212E"/>
    <w:rsid w:val="00273292"/>
    <w:rsid w:val="00280E68"/>
    <w:rsid w:val="00285CD3"/>
    <w:rsid w:val="00285D8B"/>
    <w:rsid w:val="00293876"/>
    <w:rsid w:val="0029437F"/>
    <w:rsid w:val="002A360C"/>
    <w:rsid w:val="002B2F5D"/>
    <w:rsid w:val="002B4658"/>
    <w:rsid w:val="002C324D"/>
    <w:rsid w:val="002C5322"/>
    <w:rsid w:val="002C6125"/>
    <w:rsid w:val="002C7D96"/>
    <w:rsid w:val="002D24DE"/>
    <w:rsid w:val="002D3531"/>
    <w:rsid w:val="002E09D4"/>
    <w:rsid w:val="002E1737"/>
    <w:rsid w:val="002E63DF"/>
    <w:rsid w:val="002F0C9C"/>
    <w:rsid w:val="002F1FED"/>
    <w:rsid w:val="002F2EDE"/>
    <w:rsid w:val="002F3A22"/>
    <w:rsid w:val="00310481"/>
    <w:rsid w:val="0031430A"/>
    <w:rsid w:val="00317F6B"/>
    <w:rsid w:val="00321939"/>
    <w:rsid w:val="00344D84"/>
    <w:rsid w:val="00344D9B"/>
    <w:rsid w:val="00345143"/>
    <w:rsid w:val="00353269"/>
    <w:rsid w:val="003553AE"/>
    <w:rsid w:val="00355721"/>
    <w:rsid w:val="003615C0"/>
    <w:rsid w:val="00361D33"/>
    <w:rsid w:val="003669BB"/>
    <w:rsid w:val="00376BD4"/>
    <w:rsid w:val="0038026C"/>
    <w:rsid w:val="00394823"/>
    <w:rsid w:val="00394A74"/>
    <w:rsid w:val="003A132D"/>
    <w:rsid w:val="003A2F9D"/>
    <w:rsid w:val="003A7DCE"/>
    <w:rsid w:val="003B3508"/>
    <w:rsid w:val="003B5092"/>
    <w:rsid w:val="003C5966"/>
    <w:rsid w:val="003D3192"/>
    <w:rsid w:val="003D5799"/>
    <w:rsid w:val="003E1086"/>
    <w:rsid w:val="003E3054"/>
    <w:rsid w:val="003F0E81"/>
    <w:rsid w:val="003F19B6"/>
    <w:rsid w:val="003F2984"/>
    <w:rsid w:val="00404CEC"/>
    <w:rsid w:val="00405C0C"/>
    <w:rsid w:val="004073FB"/>
    <w:rsid w:val="00407C12"/>
    <w:rsid w:val="00413755"/>
    <w:rsid w:val="00421B8D"/>
    <w:rsid w:val="00426112"/>
    <w:rsid w:val="00426A40"/>
    <w:rsid w:val="0042743C"/>
    <w:rsid w:val="00445BEF"/>
    <w:rsid w:val="00446B19"/>
    <w:rsid w:val="0045220B"/>
    <w:rsid w:val="004544A5"/>
    <w:rsid w:val="00461038"/>
    <w:rsid w:val="00461E8C"/>
    <w:rsid w:val="00464F72"/>
    <w:rsid w:val="0046573A"/>
    <w:rsid w:val="004735C2"/>
    <w:rsid w:val="00473D54"/>
    <w:rsid w:val="004747EF"/>
    <w:rsid w:val="004936A1"/>
    <w:rsid w:val="00495CDF"/>
    <w:rsid w:val="004A6550"/>
    <w:rsid w:val="004B3082"/>
    <w:rsid w:val="004C1AFE"/>
    <w:rsid w:val="004C2C7B"/>
    <w:rsid w:val="004C5CAE"/>
    <w:rsid w:val="004E3CFF"/>
    <w:rsid w:val="004E552C"/>
    <w:rsid w:val="004E5653"/>
    <w:rsid w:val="004E5F4F"/>
    <w:rsid w:val="004E6D22"/>
    <w:rsid w:val="004F5E38"/>
    <w:rsid w:val="004F7234"/>
    <w:rsid w:val="0050132E"/>
    <w:rsid w:val="00505A7E"/>
    <w:rsid w:val="00507849"/>
    <w:rsid w:val="005242E9"/>
    <w:rsid w:val="00527FEA"/>
    <w:rsid w:val="00531730"/>
    <w:rsid w:val="005333DB"/>
    <w:rsid w:val="00535918"/>
    <w:rsid w:val="00537E67"/>
    <w:rsid w:val="00546918"/>
    <w:rsid w:val="00547171"/>
    <w:rsid w:val="00550114"/>
    <w:rsid w:val="00550E3A"/>
    <w:rsid w:val="00553A39"/>
    <w:rsid w:val="00556973"/>
    <w:rsid w:val="0056036D"/>
    <w:rsid w:val="0056485A"/>
    <w:rsid w:val="005762E6"/>
    <w:rsid w:val="00591788"/>
    <w:rsid w:val="00593A72"/>
    <w:rsid w:val="0059562E"/>
    <w:rsid w:val="00596FB6"/>
    <w:rsid w:val="005A3EC8"/>
    <w:rsid w:val="005A577D"/>
    <w:rsid w:val="005A5B3F"/>
    <w:rsid w:val="005B3789"/>
    <w:rsid w:val="005B7591"/>
    <w:rsid w:val="005C3454"/>
    <w:rsid w:val="005C76EC"/>
    <w:rsid w:val="005D0E5A"/>
    <w:rsid w:val="005D6AB8"/>
    <w:rsid w:val="005E52FC"/>
    <w:rsid w:val="005F494D"/>
    <w:rsid w:val="00600AEB"/>
    <w:rsid w:val="00601FD9"/>
    <w:rsid w:val="0060541F"/>
    <w:rsid w:val="00611F8D"/>
    <w:rsid w:val="00625B23"/>
    <w:rsid w:val="006452CC"/>
    <w:rsid w:val="00652BEE"/>
    <w:rsid w:val="00660E09"/>
    <w:rsid w:val="006736A0"/>
    <w:rsid w:val="00673DC7"/>
    <w:rsid w:val="00677B68"/>
    <w:rsid w:val="006836F5"/>
    <w:rsid w:val="00697442"/>
    <w:rsid w:val="006A73BF"/>
    <w:rsid w:val="006B2334"/>
    <w:rsid w:val="006B5392"/>
    <w:rsid w:val="006C46DF"/>
    <w:rsid w:val="006C705D"/>
    <w:rsid w:val="006C7C2F"/>
    <w:rsid w:val="006D1FDB"/>
    <w:rsid w:val="006D299B"/>
    <w:rsid w:val="006F217A"/>
    <w:rsid w:val="00700A31"/>
    <w:rsid w:val="007070A6"/>
    <w:rsid w:val="00710A5B"/>
    <w:rsid w:val="00712696"/>
    <w:rsid w:val="00713D0F"/>
    <w:rsid w:val="00716C6E"/>
    <w:rsid w:val="00730B06"/>
    <w:rsid w:val="007342E9"/>
    <w:rsid w:val="00735DB8"/>
    <w:rsid w:val="00737270"/>
    <w:rsid w:val="007374B4"/>
    <w:rsid w:val="00745254"/>
    <w:rsid w:val="00745BBD"/>
    <w:rsid w:val="00751EEE"/>
    <w:rsid w:val="00754230"/>
    <w:rsid w:val="00755DF0"/>
    <w:rsid w:val="007563E3"/>
    <w:rsid w:val="00757FC5"/>
    <w:rsid w:val="00765620"/>
    <w:rsid w:val="007675C6"/>
    <w:rsid w:val="00767876"/>
    <w:rsid w:val="007717AC"/>
    <w:rsid w:val="00774F73"/>
    <w:rsid w:val="0078054A"/>
    <w:rsid w:val="007863C0"/>
    <w:rsid w:val="00792AF4"/>
    <w:rsid w:val="00794B88"/>
    <w:rsid w:val="00797766"/>
    <w:rsid w:val="007A6309"/>
    <w:rsid w:val="007A6594"/>
    <w:rsid w:val="007B26E2"/>
    <w:rsid w:val="007B45C2"/>
    <w:rsid w:val="007B551D"/>
    <w:rsid w:val="007B6307"/>
    <w:rsid w:val="007B6A47"/>
    <w:rsid w:val="007C0554"/>
    <w:rsid w:val="007C282E"/>
    <w:rsid w:val="007C4D33"/>
    <w:rsid w:val="007D0570"/>
    <w:rsid w:val="007D2A03"/>
    <w:rsid w:val="007D598E"/>
    <w:rsid w:val="007E05AF"/>
    <w:rsid w:val="007E47AC"/>
    <w:rsid w:val="007F3CF6"/>
    <w:rsid w:val="007F4156"/>
    <w:rsid w:val="0082257D"/>
    <w:rsid w:val="0082324F"/>
    <w:rsid w:val="00824550"/>
    <w:rsid w:val="008252EF"/>
    <w:rsid w:val="008311EC"/>
    <w:rsid w:val="0083739B"/>
    <w:rsid w:val="00841CA3"/>
    <w:rsid w:val="008439A5"/>
    <w:rsid w:val="00846734"/>
    <w:rsid w:val="0085261D"/>
    <w:rsid w:val="008527A4"/>
    <w:rsid w:val="0085330C"/>
    <w:rsid w:val="00853EF8"/>
    <w:rsid w:val="008572B7"/>
    <w:rsid w:val="008622B6"/>
    <w:rsid w:val="008767BF"/>
    <w:rsid w:val="00876C4B"/>
    <w:rsid w:val="0088410B"/>
    <w:rsid w:val="008843F7"/>
    <w:rsid w:val="00892132"/>
    <w:rsid w:val="00892501"/>
    <w:rsid w:val="00893789"/>
    <w:rsid w:val="008974E3"/>
    <w:rsid w:val="008A3EA4"/>
    <w:rsid w:val="008A40BD"/>
    <w:rsid w:val="008C33B2"/>
    <w:rsid w:val="008C543A"/>
    <w:rsid w:val="008C702B"/>
    <w:rsid w:val="008D1CE3"/>
    <w:rsid w:val="008D3356"/>
    <w:rsid w:val="008D6560"/>
    <w:rsid w:val="008D680A"/>
    <w:rsid w:val="008E2274"/>
    <w:rsid w:val="008F3A62"/>
    <w:rsid w:val="00901908"/>
    <w:rsid w:val="0090441C"/>
    <w:rsid w:val="009061C5"/>
    <w:rsid w:val="0091425D"/>
    <w:rsid w:val="00915B38"/>
    <w:rsid w:val="00931896"/>
    <w:rsid w:val="009353C7"/>
    <w:rsid w:val="00940BDB"/>
    <w:rsid w:val="009424D2"/>
    <w:rsid w:val="00953660"/>
    <w:rsid w:val="009626A1"/>
    <w:rsid w:val="00972F41"/>
    <w:rsid w:val="0097458A"/>
    <w:rsid w:val="009843F9"/>
    <w:rsid w:val="009A4393"/>
    <w:rsid w:val="009A4BE8"/>
    <w:rsid w:val="009A634A"/>
    <w:rsid w:val="009C07FB"/>
    <w:rsid w:val="009C3954"/>
    <w:rsid w:val="009D3F6C"/>
    <w:rsid w:val="009D5564"/>
    <w:rsid w:val="009D7250"/>
    <w:rsid w:val="009E287C"/>
    <w:rsid w:val="009F1FFB"/>
    <w:rsid w:val="009F347C"/>
    <w:rsid w:val="009F3A5F"/>
    <w:rsid w:val="009F5E82"/>
    <w:rsid w:val="009F6B09"/>
    <w:rsid w:val="00A00079"/>
    <w:rsid w:val="00A31375"/>
    <w:rsid w:val="00A33070"/>
    <w:rsid w:val="00A40A3D"/>
    <w:rsid w:val="00A43744"/>
    <w:rsid w:val="00A4776D"/>
    <w:rsid w:val="00A55738"/>
    <w:rsid w:val="00A55FC2"/>
    <w:rsid w:val="00A5739B"/>
    <w:rsid w:val="00A61EDB"/>
    <w:rsid w:val="00A646B3"/>
    <w:rsid w:val="00A66AB0"/>
    <w:rsid w:val="00A70342"/>
    <w:rsid w:val="00A70ADE"/>
    <w:rsid w:val="00A70C7B"/>
    <w:rsid w:val="00A71CA1"/>
    <w:rsid w:val="00A730A0"/>
    <w:rsid w:val="00A734D1"/>
    <w:rsid w:val="00A81894"/>
    <w:rsid w:val="00A831D2"/>
    <w:rsid w:val="00A94634"/>
    <w:rsid w:val="00AB0282"/>
    <w:rsid w:val="00AB4C36"/>
    <w:rsid w:val="00AB55CA"/>
    <w:rsid w:val="00AC3471"/>
    <w:rsid w:val="00AD7617"/>
    <w:rsid w:val="00AD7C21"/>
    <w:rsid w:val="00AF2DA1"/>
    <w:rsid w:val="00AF3CFC"/>
    <w:rsid w:val="00B00C01"/>
    <w:rsid w:val="00B0175B"/>
    <w:rsid w:val="00B019F1"/>
    <w:rsid w:val="00B11565"/>
    <w:rsid w:val="00B131E1"/>
    <w:rsid w:val="00B13E85"/>
    <w:rsid w:val="00B24E4D"/>
    <w:rsid w:val="00B259DB"/>
    <w:rsid w:val="00B3439C"/>
    <w:rsid w:val="00B4229F"/>
    <w:rsid w:val="00B500C1"/>
    <w:rsid w:val="00B62BF9"/>
    <w:rsid w:val="00B654CF"/>
    <w:rsid w:val="00B71B99"/>
    <w:rsid w:val="00B76DEE"/>
    <w:rsid w:val="00B774E1"/>
    <w:rsid w:val="00B77B85"/>
    <w:rsid w:val="00B80982"/>
    <w:rsid w:val="00B81B89"/>
    <w:rsid w:val="00B86983"/>
    <w:rsid w:val="00B91286"/>
    <w:rsid w:val="00B94B86"/>
    <w:rsid w:val="00BB5CC8"/>
    <w:rsid w:val="00BD12A2"/>
    <w:rsid w:val="00BD14FF"/>
    <w:rsid w:val="00BD3315"/>
    <w:rsid w:val="00BD3ED5"/>
    <w:rsid w:val="00BD4FA4"/>
    <w:rsid w:val="00BD6C34"/>
    <w:rsid w:val="00BD7F44"/>
    <w:rsid w:val="00BE0381"/>
    <w:rsid w:val="00BE6AE3"/>
    <w:rsid w:val="00BF1DE4"/>
    <w:rsid w:val="00BF2660"/>
    <w:rsid w:val="00BF30C2"/>
    <w:rsid w:val="00BF4100"/>
    <w:rsid w:val="00C2508D"/>
    <w:rsid w:val="00C30B60"/>
    <w:rsid w:val="00C34F33"/>
    <w:rsid w:val="00C3570A"/>
    <w:rsid w:val="00C367B9"/>
    <w:rsid w:val="00C40076"/>
    <w:rsid w:val="00C540C9"/>
    <w:rsid w:val="00C67375"/>
    <w:rsid w:val="00C734EF"/>
    <w:rsid w:val="00C73A0C"/>
    <w:rsid w:val="00C7572B"/>
    <w:rsid w:val="00C8547D"/>
    <w:rsid w:val="00C976F0"/>
    <w:rsid w:val="00CA32C5"/>
    <w:rsid w:val="00CC18B0"/>
    <w:rsid w:val="00CD552D"/>
    <w:rsid w:val="00CD55F2"/>
    <w:rsid w:val="00CD5CBF"/>
    <w:rsid w:val="00CD634C"/>
    <w:rsid w:val="00CD7CB7"/>
    <w:rsid w:val="00CF0639"/>
    <w:rsid w:val="00CF3BD7"/>
    <w:rsid w:val="00D02B39"/>
    <w:rsid w:val="00D07591"/>
    <w:rsid w:val="00D103AE"/>
    <w:rsid w:val="00D146CA"/>
    <w:rsid w:val="00D2067E"/>
    <w:rsid w:val="00D20BCC"/>
    <w:rsid w:val="00D24528"/>
    <w:rsid w:val="00D275CB"/>
    <w:rsid w:val="00D3787A"/>
    <w:rsid w:val="00D4200B"/>
    <w:rsid w:val="00D4220A"/>
    <w:rsid w:val="00D432B2"/>
    <w:rsid w:val="00D435C2"/>
    <w:rsid w:val="00D53AF0"/>
    <w:rsid w:val="00D64D18"/>
    <w:rsid w:val="00D80C61"/>
    <w:rsid w:val="00D83DD2"/>
    <w:rsid w:val="00DA0910"/>
    <w:rsid w:val="00DA2AE1"/>
    <w:rsid w:val="00DA3C36"/>
    <w:rsid w:val="00DA5312"/>
    <w:rsid w:val="00DA76C7"/>
    <w:rsid w:val="00DB18EB"/>
    <w:rsid w:val="00DD6D34"/>
    <w:rsid w:val="00DE4C9E"/>
    <w:rsid w:val="00DE5321"/>
    <w:rsid w:val="00E01288"/>
    <w:rsid w:val="00E02082"/>
    <w:rsid w:val="00E03736"/>
    <w:rsid w:val="00E07654"/>
    <w:rsid w:val="00E15241"/>
    <w:rsid w:val="00E168F6"/>
    <w:rsid w:val="00E17BFB"/>
    <w:rsid w:val="00E3514A"/>
    <w:rsid w:val="00E45E27"/>
    <w:rsid w:val="00E47C27"/>
    <w:rsid w:val="00E54EBC"/>
    <w:rsid w:val="00E57122"/>
    <w:rsid w:val="00E6484D"/>
    <w:rsid w:val="00E711E6"/>
    <w:rsid w:val="00E7430B"/>
    <w:rsid w:val="00E74FC0"/>
    <w:rsid w:val="00E8414C"/>
    <w:rsid w:val="00E95C27"/>
    <w:rsid w:val="00E9609C"/>
    <w:rsid w:val="00EA3156"/>
    <w:rsid w:val="00EA5E13"/>
    <w:rsid w:val="00EB02AF"/>
    <w:rsid w:val="00EB066F"/>
    <w:rsid w:val="00EB4157"/>
    <w:rsid w:val="00EC1225"/>
    <w:rsid w:val="00EC1732"/>
    <w:rsid w:val="00ED1366"/>
    <w:rsid w:val="00ED2226"/>
    <w:rsid w:val="00EE5622"/>
    <w:rsid w:val="00EF30B9"/>
    <w:rsid w:val="00F00ED6"/>
    <w:rsid w:val="00F02244"/>
    <w:rsid w:val="00F20919"/>
    <w:rsid w:val="00F217B3"/>
    <w:rsid w:val="00F22582"/>
    <w:rsid w:val="00F27639"/>
    <w:rsid w:val="00F40BF4"/>
    <w:rsid w:val="00F512E6"/>
    <w:rsid w:val="00F51393"/>
    <w:rsid w:val="00F54BE1"/>
    <w:rsid w:val="00F67199"/>
    <w:rsid w:val="00F77A5E"/>
    <w:rsid w:val="00F84680"/>
    <w:rsid w:val="00F87771"/>
    <w:rsid w:val="00F92CA2"/>
    <w:rsid w:val="00F9426A"/>
    <w:rsid w:val="00F95C5F"/>
    <w:rsid w:val="00FA575D"/>
    <w:rsid w:val="00FA781D"/>
    <w:rsid w:val="00FB237E"/>
    <w:rsid w:val="00FD251F"/>
    <w:rsid w:val="00FE3918"/>
    <w:rsid w:val="00FE3A2E"/>
    <w:rsid w:val="00FF03BA"/>
    <w:rsid w:val="00FF15C6"/>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2E778DE"/>
  <w15:docId w15:val="{592F54B6-C3DC-45EC-9274-D39CDC45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620"/>
    <w:pPr>
      <w:spacing w:line="240" w:lineRule="exact"/>
    </w:pPr>
    <w:rPr>
      <w:rFonts w:ascii="Arial" w:eastAsiaTheme="minorHAnsi" w:hAnsi="Arial"/>
      <w:lang w:eastAsia="en-US"/>
    </w:rPr>
  </w:style>
  <w:style w:type="paragraph" w:styleId="Heading1">
    <w:name w:val="heading 1"/>
    <w:basedOn w:val="Normal"/>
    <w:next w:val="Normal"/>
    <w:link w:val="Heading1Char"/>
    <w:uiPriority w:val="9"/>
    <w:rsid w:val="00765620"/>
    <w:pPr>
      <w:keepNext/>
      <w:keepLines/>
      <w:spacing w:before="240"/>
      <w:outlineLvl w:val="0"/>
    </w:pPr>
    <w:rPr>
      <w:rFonts w:eastAsiaTheme="majorEastAsia" w:cstheme="majorBidi"/>
      <w:color w:val="006FA0" w:themeColor="accent1" w:themeShade="BF"/>
      <w:sz w:val="32"/>
      <w:szCs w:val="32"/>
    </w:rPr>
  </w:style>
  <w:style w:type="paragraph" w:styleId="Heading2">
    <w:name w:val="heading 2"/>
    <w:basedOn w:val="Normal"/>
    <w:next w:val="Normal"/>
    <w:link w:val="Heading2Char"/>
    <w:uiPriority w:val="9"/>
    <w:semiHidden/>
    <w:unhideWhenUsed/>
    <w:rsid w:val="00716C6E"/>
    <w:pPr>
      <w:keepNext/>
      <w:keepLines/>
      <w:spacing w:before="40"/>
      <w:outlineLvl w:val="1"/>
    </w:pPr>
    <w:rPr>
      <w:rFonts w:eastAsiaTheme="majorEastAsia" w:cstheme="majorBidi"/>
      <w:color w:val="006FA0"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PEsenderinfo"/>
    <w:link w:val="HeaderChar"/>
    <w:uiPriority w:val="99"/>
    <w:unhideWhenUsed/>
    <w:rsid w:val="00765620"/>
  </w:style>
  <w:style w:type="character" w:customStyle="1" w:styleId="HeaderChar">
    <w:name w:val="Header Char"/>
    <w:basedOn w:val="DefaultParagraphFont"/>
    <w:link w:val="Header"/>
    <w:uiPriority w:val="99"/>
    <w:rsid w:val="00765620"/>
    <w:rPr>
      <w:rFonts w:ascii="Arial" w:eastAsiaTheme="minorHAnsi" w:hAnsi="Arial"/>
      <w:color w:val="000000" w:themeColor="text1"/>
      <w:sz w:val="17"/>
      <w:lang w:eastAsia="en-US"/>
    </w:rPr>
  </w:style>
  <w:style w:type="paragraph" w:styleId="Footer">
    <w:name w:val="footer"/>
    <w:basedOn w:val="Normal"/>
    <w:link w:val="FooterChar"/>
    <w:uiPriority w:val="99"/>
    <w:unhideWhenUsed/>
    <w:rsid w:val="00765620"/>
    <w:pPr>
      <w:spacing w:line="190" w:lineRule="exact"/>
      <w:jc w:val="right"/>
    </w:pPr>
    <w:rPr>
      <w:sz w:val="14"/>
    </w:rPr>
  </w:style>
  <w:style w:type="character" w:customStyle="1" w:styleId="FooterChar">
    <w:name w:val="Footer Char"/>
    <w:basedOn w:val="DefaultParagraphFont"/>
    <w:link w:val="Footer"/>
    <w:uiPriority w:val="99"/>
    <w:rsid w:val="00765620"/>
    <w:rPr>
      <w:rFonts w:ascii="Arial" w:eastAsiaTheme="minorHAnsi" w:hAnsi="Arial"/>
      <w:sz w:val="14"/>
      <w:lang w:eastAsia="en-US"/>
    </w:rPr>
  </w:style>
  <w:style w:type="paragraph" w:customStyle="1" w:styleId="hpecomurl">
    <w:name w:val="hpe.com url"/>
    <w:basedOn w:val="HPEsenderinfobold"/>
    <w:qFormat/>
    <w:rsid w:val="00716C6E"/>
  </w:style>
  <w:style w:type="character" w:styleId="FollowedHyperlink">
    <w:name w:val="FollowedHyperlink"/>
    <w:uiPriority w:val="99"/>
    <w:unhideWhenUsed/>
    <w:rsid w:val="00716C6E"/>
    <w:rPr>
      <w:rFonts w:ascii="Arial" w:hAnsi="Arial"/>
      <w:color w:val="000000" w:themeColor="text1"/>
      <w:u w:val="none"/>
    </w:rPr>
  </w:style>
  <w:style w:type="paragraph" w:customStyle="1" w:styleId="HPInformation">
    <w:name w:val="HP Information"/>
    <w:basedOn w:val="Normal"/>
    <w:rsid w:val="006C705D"/>
    <w:pPr>
      <w:tabs>
        <w:tab w:val="left" w:pos="173"/>
      </w:tabs>
      <w:spacing w:line="220" w:lineRule="atLeast"/>
    </w:pPr>
    <w:rPr>
      <w:noProof/>
      <w:sz w:val="16"/>
      <w:szCs w:val="16"/>
    </w:rPr>
  </w:style>
  <w:style w:type="table" w:styleId="TableGrid">
    <w:name w:val="Table Grid"/>
    <w:basedOn w:val="TableNormal"/>
    <w:uiPriority w:val="39"/>
    <w:rsid w:val="00765620"/>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65620"/>
    <w:rPr>
      <w:rFonts w:ascii="Arial" w:eastAsiaTheme="majorEastAsia" w:hAnsi="Arial" w:cstheme="majorBidi"/>
      <w:color w:val="006FA0" w:themeColor="accent1" w:themeShade="BF"/>
      <w:sz w:val="32"/>
      <w:szCs w:val="32"/>
      <w:lang w:eastAsia="en-US"/>
    </w:rPr>
  </w:style>
  <w:style w:type="paragraph" w:styleId="ListParagraph">
    <w:name w:val="List Paragraph"/>
    <w:basedOn w:val="BodyBullets0"/>
    <w:uiPriority w:val="34"/>
    <w:unhideWhenUsed/>
    <w:rsid w:val="00254372"/>
  </w:style>
  <w:style w:type="paragraph" w:customStyle="1" w:styleId="BodyBullets0">
    <w:name w:val="Body Bullets"/>
    <w:basedOn w:val="Normal"/>
    <w:qFormat/>
    <w:rsid w:val="00FF03BA"/>
    <w:pPr>
      <w:spacing w:before="120"/>
      <w:contextualSpacing/>
    </w:pPr>
  </w:style>
  <w:style w:type="numbering" w:customStyle="1" w:styleId="HPBullets">
    <w:name w:val="HP Bullets"/>
    <w:uiPriority w:val="99"/>
    <w:rsid w:val="00246405"/>
    <w:pPr>
      <w:numPr>
        <w:numId w:val="15"/>
      </w:numPr>
    </w:pPr>
  </w:style>
  <w:style w:type="paragraph" w:customStyle="1" w:styleId="LegalText">
    <w:name w:val="Legal Text"/>
    <w:basedOn w:val="Normal"/>
    <w:rsid w:val="00F9426A"/>
    <w:pPr>
      <w:spacing w:line="150" w:lineRule="atLeast"/>
    </w:pPr>
    <w:rPr>
      <w:sz w:val="12"/>
    </w:rPr>
  </w:style>
  <w:style w:type="paragraph" w:customStyle="1" w:styleId="Footnote">
    <w:name w:val="Footnote"/>
    <w:rsid w:val="00716C6E"/>
    <w:pPr>
      <w:spacing w:line="220" w:lineRule="atLeast"/>
    </w:pPr>
    <w:rPr>
      <w:rFonts w:ascii="Arial" w:hAnsi="Arial" w:cstheme="minorHAnsi"/>
      <w:sz w:val="16"/>
      <w:szCs w:val="18"/>
      <w:lang w:eastAsia="en-US"/>
    </w:rPr>
  </w:style>
  <w:style w:type="paragraph" w:customStyle="1" w:styleId="FootnoteNumbered">
    <w:name w:val="Footnote Numbered"/>
    <w:basedOn w:val="Footnote"/>
    <w:rsid w:val="00F9426A"/>
    <w:pPr>
      <w:numPr>
        <w:numId w:val="18"/>
      </w:numPr>
    </w:pPr>
  </w:style>
  <w:style w:type="paragraph" w:styleId="BalloonText">
    <w:name w:val="Balloon Text"/>
    <w:basedOn w:val="Normal"/>
    <w:link w:val="BalloonTextChar"/>
    <w:uiPriority w:val="99"/>
    <w:semiHidden/>
    <w:unhideWhenUsed/>
    <w:rsid w:val="0076562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765620"/>
    <w:rPr>
      <w:rFonts w:ascii="Segoe UI" w:eastAsiaTheme="minorHAnsi" w:hAnsi="Segoe UI" w:cs="Segoe UI"/>
      <w:lang w:eastAsia="en-US"/>
    </w:rPr>
  </w:style>
  <w:style w:type="paragraph" w:customStyle="1" w:styleId="HPEsenderinfo">
    <w:name w:val="HPE sender info"/>
    <w:basedOn w:val="Normal"/>
    <w:qFormat/>
    <w:rsid w:val="00765620"/>
    <w:pPr>
      <w:spacing w:line="210" w:lineRule="exact"/>
    </w:pPr>
    <w:rPr>
      <w:color w:val="000000" w:themeColor="text1"/>
      <w:sz w:val="17"/>
    </w:rPr>
  </w:style>
  <w:style w:type="paragraph" w:customStyle="1" w:styleId="HPEsenderinfomedium">
    <w:name w:val="HPE sender info medium"/>
    <w:basedOn w:val="HPEsenderinfo"/>
    <w:next w:val="HPEsenderinfo"/>
    <w:qFormat/>
    <w:rsid w:val="00716C6E"/>
  </w:style>
  <w:style w:type="character" w:styleId="Hyperlink">
    <w:name w:val="Hyperlink"/>
    <w:aliases w:val="hpe"/>
    <w:uiPriority w:val="99"/>
    <w:unhideWhenUsed/>
    <w:rsid w:val="00716C6E"/>
    <w:rPr>
      <w:rFonts w:ascii="Arial" w:hAnsi="Arial"/>
      <w:color w:val="000000" w:themeColor="text1"/>
      <w:sz w:val="17"/>
      <w:u w:val="none"/>
    </w:rPr>
  </w:style>
  <w:style w:type="paragraph" w:customStyle="1" w:styleId="HPEsenderaddress">
    <w:name w:val="HPE sender address"/>
    <w:basedOn w:val="HPEsenderinfo"/>
    <w:qFormat/>
    <w:rsid w:val="008767BF"/>
    <w:pPr>
      <w:spacing w:line="220" w:lineRule="exact"/>
    </w:pPr>
  </w:style>
  <w:style w:type="numbering" w:customStyle="1" w:styleId="HPELHbulletlist">
    <w:name w:val="HPE LH bullet list"/>
    <w:uiPriority w:val="99"/>
    <w:rsid w:val="00765620"/>
    <w:pPr>
      <w:numPr>
        <w:numId w:val="22"/>
      </w:numPr>
    </w:pPr>
  </w:style>
  <w:style w:type="paragraph" w:customStyle="1" w:styleId="HPELHbulletparagraph">
    <w:name w:val="HPE LH bullet paragraph"/>
    <w:basedOn w:val="Normal"/>
    <w:qFormat/>
    <w:rsid w:val="00765620"/>
    <w:rPr>
      <w:noProof/>
    </w:rPr>
  </w:style>
  <w:style w:type="paragraph" w:customStyle="1" w:styleId="HPEsenderinfobold">
    <w:name w:val="HPE sender info bold"/>
    <w:basedOn w:val="HPEsenderinfo"/>
    <w:next w:val="HPEsenderinfo"/>
    <w:qFormat/>
    <w:rsid w:val="00765620"/>
    <w:rPr>
      <w:b/>
    </w:rPr>
  </w:style>
  <w:style w:type="paragraph" w:customStyle="1" w:styleId="HPElegalfooterpage1">
    <w:name w:val="HPE legal footer page 1"/>
    <w:qFormat/>
    <w:rsid w:val="00765620"/>
    <w:pPr>
      <w:spacing w:line="150" w:lineRule="exact"/>
    </w:pPr>
    <w:rPr>
      <w:rFonts w:ascii="Arial" w:eastAsiaTheme="minorHAnsi" w:hAnsi="Arial"/>
      <w:color w:val="000000" w:themeColor="text1"/>
      <w:sz w:val="12"/>
      <w:lang w:eastAsia="en-US"/>
    </w:rPr>
  </w:style>
  <w:style w:type="numbering" w:customStyle="1" w:styleId="bodybullets">
    <w:name w:val="body bullets"/>
    <w:uiPriority w:val="99"/>
    <w:rsid w:val="00765620"/>
    <w:pPr>
      <w:numPr>
        <w:numId w:val="27"/>
      </w:numPr>
    </w:pPr>
  </w:style>
  <w:style w:type="character" w:customStyle="1" w:styleId="Heading2Char">
    <w:name w:val="Heading 2 Char"/>
    <w:basedOn w:val="DefaultParagraphFont"/>
    <w:link w:val="Heading2"/>
    <w:uiPriority w:val="9"/>
    <w:semiHidden/>
    <w:rsid w:val="00716C6E"/>
    <w:rPr>
      <w:rFonts w:ascii="Arial" w:eastAsiaTheme="majorEastAsia" w:hAnsi="Arial" w:cstheme="majorBidi"/>
      <w:color w:val="006FA0" w:themeColor="accent1" w:themeShade="BF"/>
      <w:sz w:val="26"/>
      <w:szCs w:val="26"/>
      <w:lang w:eastAsia="en-US"/>
    </w:rPr>
  </w:style>
  <w:style w:type="paragraph" w:styleId="Title">
    <w:name w:val="Title"/>
    <w:basedOn w:val="Normal"/>
    <w:next w:val="Normal"/>
    <w:link w:val="TitleChar"/>
    <w:uiPriority w:val="10"/>
    <w:rsid w:val="00716C6E"/>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16C6E"/>
    <w:rPr>
      <w:rFonts w:ascii="Arial" w:eastAsiaTheme="majorEastAsia" w:hAnsi="Arial" w:cstheme="majorBidi"/>
      <w:spacing w:val="-10"/>
      <w:kern w:val="28"/>
      <w:sz w:val="56"/>
      <w:szCs w:val="56"/>
      <w:lang w:eastAsia="en-US"/>
    </w:rPr>
  </w:style>
  <w:style w:type="character" w:styleId="SubtleEmphasis">
    <w:name w:val="Subtle Emphasis"/>
    <w:basedOn w:val="DefaultParagraphFont"/>
    <w:uiPriority w:val="19"/>
    <w:rsid w:val="00716C6E"/>
    <w:rPr>
      <w:rFonts w:ascii="Arial" w:hAnsi="Arial"/>
      <w:i/>
      <w:iCs/>
      <w:color w:val="404040" w:themeColor="text1" w:themeTint="BF"/>
    </w:rPr>
  </w:style>
  <w:style w:type="character" w:styleId="Emphasis">
    <w:name w:val="Emphasis"/>
    <w:basedOn w:val="DefaultParagraphFont"/>
    <w:uiPriority w:val="20"/>
    <w:rsid w:val="00716C6E"/>
    <w:rPr>
      <w:rFonts w:ascii="Arial" w:hAnsi="Arial"/>
      <w:i/>
      <w:iCs/>
    </w:rPr>
  </w:style>
  <w:style w:type="character" w:styleId="IntenseEmphasis">
    <w:name w:val="Intense Emphasis"/>
    <w:basedOn w:val="DefaultParagraphFont"/>
    <w:uiPriority w:val="21"/>
    <w:rsid w:val="00716C6E"/>
    <w:rPr>
      <w:rFonts w:ascii="Arial" w:hAnsi="Arial"/>
      <w:i/>
      <w:iCs/>
      <w:color w:val="0096D6" w:themeColor="accent1"/>
    </w:rPr>
  </w:style>
  <w:style w:type="character" w:styleId="Strong">
    <w:name w:val="Strong"/>
    <w:basedOn w:val="DefaultParagraphFont"/>
    <w:uiPriority w:val="22"/>
    <w:rsid w:val="00716C6E"/>
    <w:rPr>
      <w:rFonts w:ascii="Arial" w:hAnsi="Arial"/>
      <w:b/>
      <w:bCs/>
    </w:rPr>
  </w:style>
  <w:style w:type="paragraph" w:styleId="Quote">
    <w:name w:val="Quote"/>
    <w:basedOn w:val="Normal"/>
    <w:next w:val="Normal"/>
    <w:link w:val="QuoteChar"/>
    <w:uiPriority w:val="29"/>
    <w:rsid w:val="00716C6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16C6E"/>
    <w:rPr>
      <w:rFonts w:ascii="Arial" w:eastAsiaTheme="minorHAnsi" w:hAnsi="Arial"/>
      <w:i/>
      <w:iCs/>
      <w:color w:val="404040" w:themeColor="text1" w:themeTint="BF"/>
      <w:lang w:eastAsia="en-US"/>
    </w:rPr>
  </w:style>
  <w:style w:type="paragraph" w:styleId="IntenseQuote">
    <w:name w:val="Intense Quote"/>
    <w:basedOn w:val="Normal"/>
    <w:next w:val="Normal"/>
    <w:link w:val="IntenseQuoteChar"/>
    <w:uiPriority w:val="30"/>
    <w:rsid w:val="00716C6E"/>
    <w:pPr>
      <w:pBdr>
        <w:top w:val="single" w:sz="4" w:space="10" w:color="0096D6" w:themeColor="accent1"/>
        <w:bottom w:val="single" w:sz="4" w:space="10" w:color="0096D6" w:themeColor="accent1"/>
      </w:pBdr>
      <w:spacing w:before="360" w:after="360"/>
      <w:ind w:left="864" w:right="864"/>
      <w:jc w:val="center"/>
    </w:pPr>
    <w:rPr>
      <w:i/>
      <w:iCs/>
      <w:color w:val="0096D6" w:themeColor="accent1"/>
    </w:rPr>
  </w:style>
  <w:style w:type="character" w:customStyle="1" w:styleId="IntenseQuoteChar">
    <w:name w:val="Intense Quote Char"/>
    <w:basedOn w:val="DefaultParagraphFont"/>
    <w:link w:val="IntenseQuote"/>
    <w:uiPriority w:val="30"/>
    <w:rsid w:val="00716C6E"/>
    <w:rPr>
      <w:rFonts w:ascii="Arial" w:eastAsiaTheme="minorHAnsi" w:hAnsi="Arial"/>
      <w:i/>
      <w:iCs/>
      <w:color w:val="0096D6" w:themeColor="accent1"/>
      <w:lang w:eastAsia="en-US"/>
    </w:rPr>
  </w:style>
  <w:style w:type="character" w:styleId="SubtleReference">
    <w:name w:val="Subtle Reference"/>
    <w:basedOn w:val="DefaultParagraphFont"/>
    <w:uiPriority w:val="31"/>
    <w:rsid w:val="00716C6E"/>
    <w:rPr>
      <w:rFonts w:ascii="Arial" w:hAnsi="Arial"/>
      <w:smallCaps/>
      <w:color w:val="5A5A5A" w:themeColor="text1" w:themeTint="A5"/>
    </w:rPr>
  </w:style>
  <w:style w:type="character" w:styleId="IntenseReference">
    <w:name w:val="Intense Reference"/>
    <w:basedOn w:val="DefaultParagraphFont"/>
    <w:uiPriority w:val="32"/>
    <w:rsid w:val="00716C6E"/>
    <w:rPr>
      <w:rFonts w:ascii="Arial" w:hAnsi="Arial"/>
      <w:b/>
      <w:bCs/>
      <w:smallCaps/>
      <w:color w:val="0096D6" w:themeColor="accent1"/>
      <w:spacing w:val="5"/>
    </w:rPr>
  </w:style>
  <w:style w:type="character" w:styleId="BookTitle">
    <w:name w:val="Book Title"/>
    <w:basedOn w:val="DefaultParagraphFont"/>
    <w:uiPriority w:val="33"/>
    <w:rsid w:val="00716C6E"/>
    <w:rPr>
      <w:rFonts w:ascii="Arial" w:hAnsi="Arial"/>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tenkam\appdata\roaming\microsoft\templates\Wetenkamp%20HPE%20Letterhead.dotx" TargetMode="External"/></Relationships>
</file>

<file path=word/theme/theme1.xml><?xml version="1.0" encoding="utf-8"?>
<a:theme xmlns:a="http://schemas.openxmlformats.org/drawingml/2006/main" name="HP Word">
  <a:themeElements>
    <a:clrScheme name="HP">
      <a:dk1>
        <a:sysClr val="windowText" lastClr="000000"/>
      </a:dk1>
      <a:lt1>
        <a:sysClr val="window" lastClr="FFFFFF"/>
      </a:lt1>
      <a:dk2>
        <a:srgbClr val="000000"/>
      </a:dk2>
      <a:lt2>
        <a:srgbClr val="FFFFFF"/>
      </a:lt2>
      <a:accent1>
        <a:srgbClr val="0096D6"/>
      </a:accent1>
      <a:accent2>
        <a:srgbClr val="87898B"/>
      </a:accent2>
      <a:accent3>
        <a:srgbClr val="F05332"/>
      </a:accent3>
      <a:accent4>
        <a:srgbClr val="B7CA34"/>
      </a:accent4>
      <a:accent5>
        <a:srgbClr val="822980"/>
      </a:accent5>
      <a:accent6>
        <a:srgbClr val="B9B8BB"/>
      </a:accent6>
      <a:hlink>
        <a:srgbClr val="0096D6"/>
      </a:hlink>
      <a:folHlink>
        <a:srgbClr val="0096D6"/>
      </a:folHlink>
    </a:clrScheme>
    <a:fontScheme name="HP">
      <a:majorFont>
        <a:latin typeface="HP Simplified"/>
        <a:ea typeface=""/>
        <a:cs typeface=""/>
      </a:majorFont>
      <a:minorFont>
        <a:latin typeface="HP Simplified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Wetenkamp HPE Letterhead.dotx</Template>
  <TotalTime>0</TotalTime>
  <Pages>1</Pages>
  <Words>106</Words>
  <Characters>674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HP Letterhead</vt:lpstr>
    </vt:vector>
  </TitlesOfParts>
  <Company>HP</Company>
  <LinksUpToDate>false</LinksUpToDate>
  <CharactersWithSpaces>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 Letterhead</dc:title>
  <dc:creator>Roman Wetenkamp</dc:creator>
  <cp:lastModifiedBy>Wetenkamp, Roman (DualStudy)</cp:lastModifiedBy>
  <cp:revision>1</cp:revision>
  <dcterms:created xsi:type="dcterms:W3CDTF">2023-04-17T08:13:00Z</dcterms:created>
  <dcterms:modified xsi:type="dcterms:W3CDTF">2023-04-17T08:30:00Z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Maker">
    <vt:lpwstr>Customized 17.04.2023</vt:lpwstr>
  </property>
</Properties>
</file>